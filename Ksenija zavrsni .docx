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4"/>
          <w:szCs w:val="24"/>
        </w:rPr>
        <w:id w:val="-716441157"/>
        <w:docPartObj>
          <w:docPartGallery w:val="Cover Pages"/>
          <w:docPartUnique/>
        </w:docPartObj>
      </w:sdtPr>
      <w:sdtEndPr/>
      <w:sdtContent>
        <w:p w14:paraId="39ABF642" w14:textId="5C073DF8" w:rsidR="00C60445" w:rsidRPr="0008214F" w:rsidRDefault="002105A4" w:rsidP="003D33AD">
          <w:pPr>
            <w:spacing w:line="48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08214F">
            <w:rPr>
              <w:rFonts w:ascii="Times New Roman" w:hAnsi="Times New Roman" w:cs="Times New Roman"/>
              <w:noProof/>
              <w:sz w:val="24"/>
              <w:szCs w:val="24"/>
              <w:lang w:eastAsia="en-IE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17DC7F2" wp14:editId="0A8DF79D">
                    <wp:simplePos x="0" y="0"/>
                    <wp:positionH relativeFrom="page">
                      <wp:posOffset>220980</wp:posOffset>
                    </wp:positionH>
                    <wp:positionV relativeFrom="page">
                      <wp:posOffset>198120</wp:posOffset>
                    </wp:positionV>
                    <wp:extent cx="7315200" cy="1082040"/>
                    <wp:effectExtent l="0" t="0" r="0" b="381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08204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986761" id="Group 149" o:spid="_x0000_s1026" style="position:absolute;margin-left:17.4pt;margin-top:15.6pt;width:8in;height:85.2pt;z-index:251662336;mso-width-percent:941;mso-position-horizontal-relative:page;mso-position-vertical-relative:page;mso-width-percent:94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14:paraId="1513038B" w14:textId="4F53C707" w:rsidR="00F3455A" w:rsidRPr="0008214F" w:rsidRDefault="00F3455A" w:rsidP="003D33A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214F">
        <w:rPr>
          <w:rFonts w:ascii="Times New Roman" w:hAnsi="Times New Roman" w:cs="Times New Roman"/>
          <w:noProof/>
          <w:sz w:val="24"/>
          <w:szCs w:val="24"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A6BEC" wp14:editId="214B038B">
                <wp:simplePos x="0" y="0"/>
                <wp:positionH relativeFrom="page">
                  <wp:posOffset>220980</wp:posOffset>
                </wp:positionH>
                <wp:positionV relativeFrom="page">
                  <wp:posOffset>3291840</wp:posOffset>
                </wp:positionV>
                <wp:extent cx="6454140" cy="1443990"/>
                <wp:effectExtent l="0" t="0" r="0" b="381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140" cy="144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6A07B" w14:textId="428665E0" w:rsidR="00C60445" w:rsidRPr="003A6109" w:rsidRDefault="00793C8F" w:rsidP="00F3455A">
                            <w:pPr>
                              <w:jc w:val="center"/>
                              <w:rPr>
                                <w:bCs/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-132403996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0263DF"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 xml:space="preserve">Yoga retreat web </w:t>
                                </w:r>
                                <w:r w:rsidR="00B51F25"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PAGE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29351851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8F7448F" w14:textId="77777777" w:rsidR="00C60445" w:rsidRPr="003A6109" w:rsidRDefault="00764A46" w:rsidP="00F3455A">
                                <w:pPr>
                                  <w:jc w:val="center"/>
                                  <w:rPr>
                                    <w:bCs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3A6109">
                                  <w:rPr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Higher Di</w:t>
                                </w:r>
                                <w:r w:rsidR="000177D8" w:rsidRPr="003A6109">
                                  <w:rPr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ploma in Science in Computing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3A6BEC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left:0;text-align:left;margin-left:17.4pt;margin-top:259.2pt;width:508.2pt;height:113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" filled="f" stroked="f" strokeweight=".5pt">
                <v:textbox inset="126pt,0,54pt,0">
                  <w:txbxContent>
                    <w:p w14:paraId="2376A07B" w14:textId="428665E0" w:rsidR="00C60445" w:rsidRPr="003A6109" w:rsidRDefault="00793C8F" w:rsidP="00F3455A">
                      <w:pPr>
                        <w:jc w:val="center"/>
                        <w:rPr>
                          <w:bCs/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132403996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0263DF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 xml:space="preserve">Yoga retreat web </w:t>
                          </w:r>
                          <w:r w:rsidR="00B51F25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PAGE</w:t>
                          </w:r>
                        </w:sdtContent>
                      </w:sdt>
                    </w:p>
                    <w:sdt>
                      <w:sdtPr>
                        <w:rPr>
                          <w:bCs/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-1293518513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18F7448F" w14:textId="77777777" w:rsidR="00C60445" w:rsidRPr="003A6109" w:rsidRDefault="00764A46" w:rsidP="00F3455A">
                          <w:pPr>
                            <w:jc w:val="center"/>
                            <w:rPr>
                              <w:bCs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3A6109">
                            <w:rPr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>Higher Di</w:t>
                          </w:r>
                          <w:r w:rsidR="000177D8" w:rsidRPr="003A6109">
                            <w:rPr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>ploma in Science in Computing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Pr="0008214F">
        <w:rPr>
          <w:rFonts w:ascii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 wp14:anchorId="55D3B7EC" wp14:editId="3643BD10">
            <wp:extent cx="2240474" cy="102878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9C81" w14:textId="77777777" w:rsidR="00F3455A" w:rsidRPr="0008214F" w:rsidRDefault="00F3455A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2FAC66" w14:textId="77777777" w:rsidR="00F3455A" w:rsidRPr="0008214F" w:rsidRDefault="00F3455A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58CFD" w14:textId="6C8B1DA8" w:rsidR="00F3455A" w:rsidRPr="0008214F" w:rsidRDefault="00F479D2" w:rsidP="003D33A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79D2">
        <w:rPr>
          <w:rFonts w:ascii="Times New Roman" w:hAnsi="Times New Roman" w:cs="Times New Roman"/>
          <w:sz w:val="24"/>
          <w:szCs w:val="24"/>
        </w:rPr>
        <w:t>Web and Cloud Technologies</w:t>
      </w:r>
    </w:p>
    <w:p w14:paraId="401B83CE" w14:textId="77777777" w:rsidR="00F3455A" w:rsidRPr="0008214F" w:rsidRDefault="00F3455A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C5D9C" w14:textId="77777777" w:rsidR="00F3455A" w:rsidRPr="0008214F" w:rsidRDefault="00F3455A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C01977" w14:textId="77777777" w:rsidR="00F3455A" w:rsidRPr="0008214F" w:rsidRDefault="002933AB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14F">
        <w:rPr>
          <w:rFonts w:ascii="Times New Roman" w:hAnsi="Times New Roman" w:cs="Times New Roman"/>
          <w:noProof/>
          <w:sz w:val="24"/>
          <w:szCs w:val="24"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B8F0F8" wp14:editId="550131FC">
                <wp:simplePos x="0" y="0"/>
                <wp:positionH relativeFrom="page">
                  <wp:posOffset>220980</wp:posOffset>
                </wp:positionH>
                <wp:positionV relativeFrom="page">
                  <wp:posOffset>5966460</wp:posOffset>
                </wp:positionV>
                <wp:extent cx="6400800" cy="1009650"/>
                <wp:effectExtent l="0" t="0" r="0" b="0"/>
                <wp:wrapSquare wrapText="bothSides"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694E3" w14:textId="738CAFD9" w:rsidR="00C60445" w:rsidRPr="00F3455A" w:rsidRDefault="001A67E1" w:rsidP="00F3455A">
                            <w:pPr>
                              <w:pStyle w:val="NoSpacing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Final work </w:t>
                            </w:r>
                            <w:sdt>
                              <w:sdtP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alias w:val="Category"/>
                                <w:tag w:val=""/>
                                <w:id w:val="-1095934430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D5E0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 w14:anchorId="5FB8F0F8" id="Text Box 153" o:spid="_x0000_s1027" type="#_x0000_t202" style="position:absolute;left:0;text-align:left;margin-left:17.4pt;margin-top:469.8pt;width:7in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" filled="f" stroked="f" strokeweight=".5pt">
                <v:textbox style="mso-fit-shape-to-text:t" inset="126pt,0,54pt,0">
                  <w:txbxContent>
                    <w:p w14:paraId="5C0694E3" w14:textId="738CAFD9" w:rsidR="00C60445" w:rsidRPr="00F3455A" w:rsidRDefault="001A67E1" w:rsidP="00F3455A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 xml:space="preserve">Final work </w:t>
                      </w:r>
                      <w:sdt>
                        <w:sdtPr>
                          <w:rPr>
                            <w:color w:val="595959" w:themeColor="text1" w:themeTint="A6"/>
                            <w:sz w:val="28"/>
                            <w:szCs w:val="28"/>
                          </w:rPr>
                          <w:alias w:val="Category"/>
                          <w:tag w:val=""/>
                          <w:id w:val="-1095934430"/>
                          <w:showingPlcHdr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EndPr/>
                        <w:sdtContent>
                          <w:r w:rsidR="001D5E05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739DC45E" w14:textId="77777777" w:rsidR="00F3455A" w:rsidRPr="0008214F" w:rsidRDefault="00F3455A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8337B3" w14:textId="77777777" w:rsidR="00F3455A" w:rsidRPr="0008214F" w:rsidRDefault="00F3455A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54D0CD" w14:textId="215700F4" w:rsidR="00F3455A" w:rsidRPr="0008214F" w:rsidRDefault="002933AB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14F">
        <w:rPr>
          <w:rFonts w:ascii="Times New Roman" w:hAnsi="Times New Roman" w:cs="Times New Roman"/>
          <w:noProof/>
          <w:sz w:val="24"/>
          <w:szCs w:val="24"/>
          <w:lang w:eastAsia="en-I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E76CDC" wp14:editId="3181FC80">
                <wp:simplePos x="0" y="0"/>
                <wp:positionH relativeFrom="page">
                  <wp:posOffset>160020</wp:posOffset>
                </wp:positionH>
                <wp:positionV relativeFrom="page">
                  <wp:posOffset>7863840</wp:posOffset>
                </wp:positionV>
                <wp:extent cx="6835140" cy="1516380"/>
                <wp:effectExtent l="0" t="0" r="0" b="7620"/>
                <wp:wrapSquare wrapText="bothSides"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5140" cy="1516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-152332291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C80ADF7" w14:textId="77777777" w:rsidR="00C60445" w:rsidRDefault="000263DF" w:rsidP="00F3455A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Ksenija Brajkovic</w:t>
                                </w:r>
                              </w:p>
                            </w:sdtContent>
                          </w:sdt>
                          <w:p w14:paraId="6F9ED331" w14:textId="77777777" w:rsidR="00C60445" w:rsidRDefault="00C60445" w:rsidP="00F3455A">
                            <w:pPr>
                              <w:pStyle w:val="NoSpacing"/>
                              <w:jc w:val="center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sdt>
                            <w:sdtPr>
                              <w:alias w:val="Company E-mail"/>
                              <w:tag w:val=""/>
                              <w:id w:val="1420139047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p w14:paraId="3B18DF62" w14:textId="040469BB" w:rsidR="00C6484F" w:rsidRPr="00F3455A" w:rsidRDefault="007118BD" w:rsidP="00C6484F">
                                <w:pPr>
                                  <w:jc w:val="center"/>
                                </w:pPr>
                                <w:r w:rsidRPr="007118BD">
                                  <w:t>10541785</w:t>
                                </w:r>
                              </w:p>
                            </w:sdtContent>
                          </w:sdt>
                          <w:p w14:paraId="443E91B0" w14:textId="77777777" w:rsidR="00C6484F" w:rsidRDefault="00C6484F" w:rsidP="00F3455A">
                            <w:pPr>
                              <w:pStyle w:val="NoSpacing"/>
                              <w:jc w:val="center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D3032F2" w14:textId="2D88D31B" w:rsidR="00C6484F" w:rsidRPr="00E0526D" w:rsidRDefault="00793C8F" w:rsidP="00E0526D">
                            <w:pPr>
                              <w:jc w:val="center"/>
                            </w:pPr>
                            <w:sdt>
                              <w:sdtPr>
                                <w:alias w:val="Publish Date"/>
                                <w:tag w:val=""/>
                                <w:id w:val="1112786338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lid w:val="en-IE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1D5E05">
                                  <w:t xml:space="preserve">     </w:t>
                                </w:r>
                              </w:sdtContent>
                            </w:sdt>
                            <w:r w:rsidR="00E0526D" w:rsidRPr="00E0526D"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  <w:t>Mentor: Amir Sajad Esmaeily</w:t>
                            </w:r>
                          </w:p>
                          <w:p w14:paraId="7D1F2FFF" w14:textId="77777777" w:rsidR="00C6484F" w:rsidRDefault="00C6484F" w:rsidP="00F3455A">
                            <w:pPr>
                              <w:pStyle w:val="NoSpacing"/>
                              <w:jc w:val="center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08151C8" w14:textId="77777777" w:rsidR="00C6484F" w:rsidRDefault="00C6484F" w:rsidP="00F3455A">
                            <w:pPr>
                              <w:pStyle w:val="NoSpacing"/>
                              <w:jc w:val="center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6C2B4124" w14:textId="77777777" w:rsidR="00C6484F" w:rsidRDefault="00C6484F" w:rsidP="00F3455A">
                            <w:pPr>
                              <w:pStyle w:val="NoSpacing"/>
                              <w:jc w:val="center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26EF9F6" w14:textId="77777777" w:rsidR="00C6484F" w:rsidRDefault="00C6484F" w:rsidP="00F3455A">
                            <w:pPr>
                              <w:pStyle w:val="NoSpacing"/>
                              <w:jc w:val="center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76CDC" id="Text Box 152" o:spid="_x0000_s1028" type="#_x0000_t202" style="position:absolute;left:0;text-align:left;margin-left:12.6pt;margin-top:619.2pt;width:538.2pt;height:119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hor"/>
                        <w:tag w:val=""/>
                        <w:id w:val="-1523322915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7C80ADF7" w14:textId="77777777" w:rsidR="00C60445" w:rsidRDefault="000263DF" w:rsidP="00F3455A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Ksenija Brajkovic</w:t>
                          </w:r>
                        </w:p>
                      </w:sdtContent>
                    </w:sdt>
                    <w:p w14:paraId="6F9ED331" w14:textId="77777777" w:rsidR="00C60445" w:rsidRDefault="00C60445" w:rsidP="00F3455A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sdt>
                      <w:sdtPr>
                        <w:alias w:val="Company E-mail"/>
                        <w:tag w:val=""/>
                        <w:id w:val="1420139047"/>
                        <w:dataBinding w:prefixMappings="xmlns:ns0='http://schemas.microsoft.com/office/2006/coverPageProps' " w:xpath="/ns0:CoverPageProperties[1]/ns0:CompanyEmail[1]" w:storeItemID="{55AF091B-3C7A-41E3-B477-F2FDAA23CFDA}"/>
                        <w:text/>
                      </w:sdtPr>
                      <w:sdtEndPr/>
                      <w:sdtContent>
                        <w:p w14:paraId="3B18DF62" w14:textId="040469BB" w:rsidR="00C6484F" w:rsidRPr="00F3455A" w:rsidRDefault="007118BD" w:rsidP="00C6484F">
                          <w:pPr>
                            <w:jc w:val="center"/>
                          </w:pPr>
                          <w:r w:rsidRPr="007118BD">
                            <w:t>10541785</w:t>
                          </w:r>
                        </w:p>
                      </w:sdtContent>
                    </w:sdt>
                    <w:p w14:paraId="443E91B0" w14:textId="77777777" w:rsidR="00C6484F" w:rsidRDefault="00C6484F" w:rsidP="00F3455A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D3032F2" w14:textId="2D88D31B" w:rsidR="00C6484F" w:rsidRPr="00E0526D" w:rsidRDefault="00793C8F" w:rsidP="00E0526D">
                      <w:pPr>
                        <w:jc w:val="center"/>
                      </w:pPr>
                      <w:sdt>
                        <w:sdtPr>
                          <w:alias w:val="Publish Date"/>
                          <w:tag w:val=""/>
                          <w:id w:val="1112786338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lid w:val="en-IE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1D5E05">
                            <w:t xml:space="preserve">     </w:t>
                          </w:r>
                        </w:sdtContent>
                      </w:sdt>
                      <w:r w:rsidR="00E0526D" w:rsidRPr="00E0526D">
                        <w:rPr>
                          <w:color w:val="595959" w:themeColor="text1" w:themeTint="A6"/>
                          <w:sz w:val="24"/>
                          <w:szCs w:val="24"/>
                        </w:rPr>
                        <w:t>Mentor: Amir Sajad Esmaeily</w:t>
                      </w:r>
                    </w:p>
                    <w:p w14:paraId="7D1F2FFF" w14:textId="77777777" w:rsidR="00C6484F" w:rsidRDefault="00C6484F" w:rsidP="00F3455A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08151C8" w14:textId="77777777" w:rsidR="00C6484F" w:rsidRDefault="00C6484F" w:rsidP="00F3455A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6C2B4124" w14:textId="77777777" w:rsidR="00C6484F" w:rsidRDefault="00C6484F" w:rsidP="00F3455A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26EF9F6" w14:textId="77777777" w:rsidR="00C6484F" w:rsidRDefault="00C6484F" w:rsidP="00F3455A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1259515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DB1D71" w14:textId="2FA7162C" w:rsidR="003759BC" w:rsidRPr="0008214F" w:rsidRDefault="003759BC" w:rsidP="003D33AD">
          <w:pPr>
            <w:pStyle w:val="Heading1"/>
            <w:spacing w:line="48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08214F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14:paraId="697BFA83" w14:textId="77777777" w:rsidR="000263DF" w:rsidRPr="0008214F" w:rsidRDefault="000263DF" w:rsidP="003D33AD">
          <w:pPr>
            <w:spacing w:line="48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31055124" w14:textId="4E2846C8" w:rsidR="003759BC" w:rsidRPr="0008214F" w:rsidRDefault="003759BC" w:rsidP="003D33AD">
          <w:pPr>
            <w:pStyle w:val="TOC1"/>
            <w:tabs>
              <w:tab w:val="left" w:pos="440"/>
              <w:tab w:val="right" w:leader="dot" w:pos="9016"/>
            </w:tabs>
            <w:spacing w:line="48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8214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8214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8214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0820292" w:history="1">
            <w:r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08214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Introduction</w:t>
            </w:r>
            <w:r w:rsidRPr="000821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61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</w:hyperlink>
        </w:p>
        <w:p w14:paraId="3406AACB" w14:textId="29CDA6CD" w:rsidR="003759BC" w:rsidRPr="0008214F" w:rsidRDefault="00793C8F" w:rsidP="003D33AD">
          <w:pPr>
            <w:pStyle w:val="TOC1"/>
            <w:tabs>
              <w:tab w:val="left" w:pos="440"/>
              <w:tab w:val="right" w:leader="dot" w:pos="9016"/>
            </w:tabs>
            <w:spacing w:line="48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10820293" w:history="1"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3759BC" w:rsidRPr="0008214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Project Scope and Objectives</w:t>
            </w:r>
            <w:r w:rsidR="003759BC" w:rsidRPr="000821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61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7ED309FB" w14:textId="6D03A3C1" w:rsidR="003759BC" w:rsidRPr="0008214F" w:rsidRDefault="00793C8F" w:rsidP="003D33AD">
          <w:pPr>
            <w:pStyle w:val="TOC1"/>
            <w:tabs>
              <w:tab w:val="left" w:pos="440"/>
              <w:tab w:val="right" w:leader="dot" w:pos="9016"/>
            </w:tabs>
            <w:spacing w:line="48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10820294" w:history="1"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3759BC" w:rsidRPr="0008214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Student’s Learning Objectives</w:t>
            </w:r>
            <w:r w:rsidR="003759BC" w:rsidRPr="000821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61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0132D308" w14:textId="16BBAA1B" w:rsidR="003759BC" w:rsidRPr="0008214F" w:rsidRDefault="00793C8F" w:rsidP="003D33AD">
          <w:pPr>
            <w:pStyle w:val="TOC1"/>
            <w:tabs>
              <w:tab w:val="left" w:pos="440"/>
              <w:tab w:val="right" w:leader="dot" w:pos="9016"/>
            </w:tabs>
            <w:spacing w:line="48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10820295" w:history="1"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3759BC" w:rsidRPr="0008214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Technical Specification of the Project</w:t>
            </w:r>
            <w:r w:rsidR="003759BC" w:rsidRPr="000821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61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15D67C4D" w14:textId="2AF9A152" w:rsidR="003759BC" w:rsidRPr="0008214F" w:rsidRDefault="00793C8F" w:rsidP="003D33AD">
          <w:pPr>
            <w:pStyle w:val="TOC1"/>
            <w:tabs>
              <w:tab w:val="left" w:pos="440"/>
              <w:tab w:val="right" w:leader="dot" w:pos="9016"/>
            </w:tabs>
            <w:spacing w:line="48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10820296" w:history="1"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3759BC" w:rsidRPr="0008214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Project Plan</w:t>
            </w:r>
            <w:r w:rsidR="003759BC" w:rsidRPr="000821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61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606B57C2" w14:textId="529528DD" w:rsidR="003759BC" w:rsidRPr="0008214F" w:rsidRDefault="00793C8F" w:rsidP="003D33AD">
          <w:pPr>
            <w:pStyle w:val="TOC1"/>
            <w:tabs>
              <w:tab w:val="left" w:pos="440"/>
              <w:tab w:val="right" w:leader="dot" w:pos="9016"/>
            </w:tabs>
            <w:spacing w:line="48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10820297" w:history="1"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3759BC" w:rsidRPr="0008214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Conclusion</w:t>
            </w:r>
            <w:r w:rsidR="003759BC" w:rsidRPr="000821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61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1112A541" w14:textId="1DAEA0FA" w:rsidR="003759BC" w:rsidRPr="0008214F" w:rsidRDefault="00793C8F" w:rsidP="003D33AD">
          <w:pPr>
            <w:pStyle w:val="TOC1"/>
            <w:tabs>
              <w:tab w:val="left" w:pos="440"/>
              <w:tab w:val="right" w:leader="dot" w:pos="9016"/>
            </w:tabs>
            <w:spacing w:line="480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10820298" w:history="1"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3759BC" w:rsidRPr="0008214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759BC" w:rsidRPr="0008214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References / Bibliography</w:t>
            </w:r>
            <w:r w:rsidR="003759BC" w:rsidRPr="0008214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261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</w:hyperlink>
        </w:p>
        <w:p w14:paraId="135A5C79" w14:textId="77777777" w:rsidR="003759BC" w:rsidRPr="0008214F" w:rsidRDefault="003759BC" w:rsidP="003D33AD">
          <w:pPr>
            <w:spacing w:line="48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08214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C9A47BB" w14:textId="77777777" w:rsidR="003759BC" w:rsidRPr="0008214F" w:rsidRDefault="003759BC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14F">
        <w:rPr>
          <w:rFonts w:ascii="Times New Roman" w:hAnsi="Times New Roman" w:cs="Times New Roman"/>
          <w:sz w:val="24"/>
          <w:szCs w:val="24"/>
        </w:rPr>
        <w:br w:type="page"/>
      </w:r>
    </w:p>
    <w:p w14:paraId="15BE8623" w14:textId="590D98AD" w:rsidR="00F3455A" w:rsidRPr="006F452C" w:rsidRDefault="0075558D" w:rsidP="003D33AD">
      <w:pPr>
        <w:pStyle w:val="Heading1"/>
        <w:numPr>
          <w:ilvl w:val="0"/>
          <w:numId w:val="1"/>
        </w:numPr>
        <w:spacing w:after="120" w:line="480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510820292"/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Introduction</w:t>
      </w:r>
      <w:bookmarkEnd w:id="0"/>
    </w:p>
    <w:p w14:paraId="79A705F4" w14:textId="77777777" w:rsidR="009C6826" w:rsidRPr="006F452C" w:rsidRDefault="009C6826" w:rsidP="003D33A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6B87DE" w14:textId="2AC62B9C" w:rsidR="00C76B19" w:rsidRPr="006F452C" w:rsidRDefault="00C76B19" w:rsidP="003D33AD">
      <w:pPr>
        <w:spacing w:line="48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a new mommy and working full time job I found out that I need to change something in my life before burnout. I love Yoga and I am originally from Croatia, </w:t>
      </w:r>
      <w:r w:rsidR="00E0526D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started business with Yoga retreats. In this work I </w:t>
      </w:r>
      <w:r w:rsidR="002F09F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would not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solve anybody else issue, </w:t>
      </w:r>
      <w:r w:rsidR="006D5C60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 </w:t>
      </w:r>
      <w:r w:rsidR="002F09F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</w:t>
      </w:r>
      <w:r w:rsidR="002F09F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help me to work f</w:t>
      </w:r>
      <w:r w:rsidR="00FB29CB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ro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 home and stay with my baby. </w:t>
      </w:r>
      <w:r w:rsidR="008F24A4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my project I developed a website for my </w:t>
      </w:r>
      <w:r w:rsidR="00C60529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business,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Yoga retreats in Croatia. </w:t>
      </w:r>
      <w:r w:rsidR="00FF7F74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main purpose of Website will be to promote Retreat. </w:t>
      </w:r>
    </w:p>
    <w:p w14:paraId="2956D979" w14:textId="1F61AB4E" w:rsidR="004B6111" w:rsidRPr="006F452C" w:rsidRDefault="00C71F7F" w:rsidP="003D33AD">
      <w:pPr>
        <w:spacing w:line="48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know one of the most important </w:t>
      </w:r>
      <w:r w:rsidR="00352350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52350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prior to building </w:t>
      </w:r>
      <w:r w:rsidR="008F24A4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website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7928F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research the market to see:</w:t>
      </w:r>
      <w:r w:rsidR="003E29B0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928F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a similar product </w:t>
      </w:r>
      <w:r w:rsidR="002547B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already </w:t>
      </w:r>
      <w:r w:rsidR="007928F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exists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i</w:t>
      </w:r>
      <w:r w:rsidR="007928F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f a market exists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. Ther</w:t>
      </w:r>
      <w:r w:rsidR="003E29B0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many products like this </w:t>
      </w:r>
      <w:r w:rsidR="00B9660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 there is huge market as well. </w:t>
      </w:r>
    </w:p>
    <w:p w14:paraId="09D85C71" w14:textId="7982F821" w:rsidR="000263DF" w:rsidRPr="006F452C" w:rsidRDefault="000263DF" w:rsidP="003D33AD">
      <w:pPr>
        <w:spacing w:line="48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People are under </w:t>
      </w:r>
      <w:r w:rsidR="00C60529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stress,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they want to escape, relax body mind and soul. I believe that </w:t>
      </w:r>
      <w:r w:rsidR="003A61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offer will be successful because it is all-inclusive holidays. Customers </w:t>
      </w:r>
      <w:r w:rsidR="002F09F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does not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need to worry about anything. That is why we want to do small groups, maximum 8 people. Based on research I have done I believe that there is demand I can compete and offer better product whit lower cost to my customers. </w:t>
      </w:r>
    </w:p>
    <w:p w14:paraId="1A055770" w14:textId="3467BA5F" w:rsidR="000263DF" w:rsidRPr="006F452C" w:rsidRDefault="000263DF" w:rsidP="003D33AD">
      <w:pPr>
        <w:pStyle w:val="ListStyle"/>
        <w:spacing w:line="480" w:lineRule="auto"/>
        <w:ind w:firstLine="360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 w:rsidRPr="006F452C">
        <w:rPr>
          <w:rFonts w:eastAsia="Arial"/>
          <w:color w:val="000000" w:themeColor="text1"/>
          <w:sz w:val="24"/>
          <w:szCs w:val="24"/>
        </w:rPr>
        <w:t>As per</w:t>
      </w:r>
      <w:r w:rsidR="00E0526D" w:rsidRPr="006F452C">
        <w:rPr>
          <w:rFonts w:eastAsia="Arial"/>
          <w:color w:val="000000" w:themeColor="text1"/>
          <w:sz w:val="24"/>
          <w:szCs w:val="24"/>
        </w:rPr>
        <w:t xml:space="preserve"> my</w:t>
      </w:r>
      <w:r w:rsidRPr="006F452C">
        <w:rPr>
          <w:rFonts w:eastAsia="Arial"/>
          <w:color w:val="000000" w:themeColor="text1"/>
          <w:sz w:val="24"/>
          <w:szCs w:val="24"/>
        </w:rPr>
        <w:t xml:space="preserve"> research on 100 people, main </w:t>
      </w:r>
      <w:r w:rsidR="00567BE6" w:rsidRPr="006F452C">
        <w:rPr>
          <w:rFonts w:eastAsia="Arial"/>
          <w:color w:val="000000" w:themeColor="text1"/>
          <w:sz w:val="24"/>
          <w:szCs w:val="24"/>
        </w:rPr>
        <w:t xml:space="preserve">reason why </w:t>
      </w:r>
      <w:r w:rsidRPr="006F452C">
        <w:rPr>
          <w:rFonts w:eastAsia="Arial"/>
          <w:color w:val="000000" w:themeColor="text1"/>
          <w:sz w:val="24"/>
          <w:szCs w:val="24"/>
        </w:rPr>
        <w:t xml:space="preserve">people are not going on yoga retreats is expensive price. This retreat will be wallet friendly because it will include everything for 1100e average price. </w:t>
      </w:r>
    </w:p>
    <w:p w14:paraId="59F8227A" w14:textId="39F37CD3" w:rsidR="000263DF" w:rsidRPr="006F452C" w:rsidRDefault="000263DF" w:rsidP="003D33AD">
      <w:pPr>
        <w:pStyle w:val="Style-6"/>
        <w:spacing w:before="220" w:after="40" w:line="480" w:lineRule="auto"/>
        <w:ind w:firstLine="360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 w:rsidRPr="006F452C">
        <w:rPr>
          <w:rFonts w:eastAsia="Arial"/>
          <w:color w:val="000000" w:themeColor="text1"/>
          <w:sz w:val="24"/>
          <w:szCs w:val="24"/>
        </w:rPr>
        <w:t>Business</w:t>
      </w:r>
      <w:r w:rsidR="008F24A4" w:rsidRPr="006F452C">
        <w:rPr>
          <w:rFonts w:eastAsia="Arial"/>
          <w:color w:val="000000" w:themeColor="text1"/>
          <w:sz w:val="24"/>
          <w:szCs w:val="24"/>
        </w:rPr>
        <w:t xml:space="preserve"> </w:t>
      </w:r>
      <w:r w:rsidR="001056E7" w:rsidRPr="006F452C">
        <w:rPr>
          <w:rFonts w:eastAsia="Arial"/>
          <w:color w:val="000000" w:themeColor="text1"/>
          <w:sz w:val="24"/>
          <w:szCs w:val="24"/>
        </w:rPr>
        <w:t>operates</w:t>
      </w:r>
      <w:r w:rsidRPr="006F452C">
        <w:rPr>
          <w:rFonts w:eastAsia="Arial"/>
          <w:color w:val="000000" w:themeColor="text1"/>
          <w:sz w:val="24"/>
          <w:szCs w:val="24"/>
        </w:rPr>
        <w:t xml:space="preserve"> as solo trader</w:t>
      </w:r>
      <w:r w:rsidR="00327055" w:rsidRPr="006F452C">
        <w:rPr>
          <w:rFonts w:eastAsia="Arial"/>
          <w:color w:val="000000" w:themeColor="text1"/>
          <w:sz w:val="24"/>
          <w:szCs w:val="24"/>
        </w:rPr>
        <w:t xml:space="preserve">. </w:t>
      </w:r>
      <w:r w:rsidRPr="006F452C">
        <w:rPr>
          <w:rFonts w:eastAsia="Arial"/>
          <w:color w:val="000000" w:themeColor="text1"/>
          <w:sz w:val="24"/>
          <w:szCs w:val="24"/>
        </w:rPr>
        <w:t>My goal is working 2 month per year; 8people 4 weeks per month, 2 months, charging between 1000 and 1</w:t>
      </w:r>
      <w:r w:rsidR="003A6109">
        <w:rPr>
          <w:rFonts w:eastAsia="Arial"/>
          <w:color w:val="000000" w:themeColor="text1"/>
          <w:sz w:val="24"/>
          <w:szCs w:val="24"/>
        </w:rPr>
        <w:t>3</w:t>
      </w:r>
      <w:r w:rsidRPr="006F452C">
        <w:rPr>
          <w:rFonts w:eastAsia="Arial"/>
          <w:color w:val="000000" w:themeColor="text1"/>
          <w:sz w:val="24"/>
          <w:szCs w:val="24"/>
        </w:rPr>
        <w:t xml:space="preserve">00e. I will sell my product </w:t>
      </w:r>
      <w:r w:rsidR="008677BA" w:rsidRPr="006F452C">
        <w:rPr>
          <w:rFonts w:eastAsia="Arial"/>
          <w:color w:val="000000" w:themeColor="text1"/>
          <w:sz w:val="24"/>
          <w:szCs w:val="24"/>
        </w:rPr>
        <w:t xml:space="preserve">on </w:t>
      </w:r>
      <w:r w:rsidRPr="006F452C">
        <w:rPr>
          <w:rFonts w:eastAsia="Arial"/>
          <w:color w:val="000000" w:themeColor="text1"/>
          <w:sz w:val="24"/>
          <w:szCs w:val="24"/>
        </w:rPr>
        <w:t xml:space="preserve">my </w:t>
      </w:r>
      <w:r w:rsidR="008677BA" w:rsidRPr="006F452C">
        <w:rPr>
          <w:rFonts w:eastAsia="Arial"/>
          <w:color w:val="000000" w:themeColor="text1"/>
          <w:sz w:val="24"/>
          <w:szCs w:val="24"/>
        </w:rPr>
        <w:t>W</w:t>
      </w:r>
      <w:r w:rsidRPr="006F452C">
        <w:rPr>
          <w:rFonts w:eastAsia="Arial"/>
          <w:color w:val="000000" w:themeColor="text1"/>
          <w:sz w:val="24"/>
          <w:szCs w:val="24"/>
        </w:rPr>
        <w:t xml:space="preserve">ebpage. That will be main resource. </w:t>
      </w:r>
    </w:p>
    <w:p w14:paraId="55086DC2" w14:textId="77777777" w:rsidR="003D33AD" w:rsidRDefault="00C76B19" w:rsidP="003D33AD">
      <w:pPr>
        <w:pStyle w:val="ListStyle"/>
        <w:spacing w:line="480" w:lineRule="auto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 w:rsidRPr="006F452C">
        <w:rPr>
          <w:rFonts w:eastAsia="Arial"/>
          <w:color w:val="000000" w:themeColor="text1"/>
          <w:sz w:val="24"/>
          <w:szCs w:val="24"/>
        </w:rPr>
        <w:t xml:space="preserve">I did my market research and find that in Croatia runs 69 retreats at the moment. </w:t>
      </w:r>
      <w:r w:rsidR="00F60F68" w:rsidRPr="006F452C">
        <w:rPr>
          <w:rFonts w:eastAsia="Arial"/>
          <w:color w:val="000000" w:themeColor="text1"/>
          <w:sz w:val="24"/>
          <w:szCs w:val="24"/>
        </w:rPr>
        <w:t>None of</w:t>
      </w:r>
      <w:r w:rsidRPr="006F452C">
        <w:rPr>
          <w:rFonts w:eastAsia="Arial"/>
          <w:color w:val="000000" w:themeColor="text1"/>
          <w:sz w:val="24"/>
          <w:szCs w:val="24"/>
        </w:rPr>
        <w:t xml:space="preserve"> them is having flight included. For one week of retreat prices are from 600e up to 5000e. </w:t>
      </w:r>
    </w:p>
    <w:p w14:paraId="343F3516" w14:textId="092113FC" w:rsidR="00D02CE8" w:rsidRPr="006F452C" w:rsidRDefault="00D02CE8" w:rsidP="003D33AD">
      <w:pPr>
        <w:pStyle w:val="ListStyle"/>
        <w:spacing w:line="360" w:lineRule="auto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 w:rsidRPr="006F452C">
        <w:rPr>
          <w:rFonts w:eastAsia="Arial"/>
          <w:color w:val="000000" w:themeColor="text1"/>
          <w:sz w:val="24"/>
          <w:szCs w:val="24"/>
        </w:rPr>
        <w:lastRenderedPageBreak/>
        <w:t>Below is my business SWAT analys</w:t>
      </w:r>
      <w:r w:rsidR="0074080B" w:rsidRPr="006F452C">
        <w:rPr>
          <w:rFonts w:eastAsia="Arial"/>
          <w:color w:val="000000" w:themeColor="text1"/>
          <w:sz w:val="24"/>
          <w:szCs w:val="24"/>
        </w:rPr>
        <w:t xml:space="preserve">is: </w:t>
      </w:r>
      <w:r w:rsidRPr="006F452C">
        <w:rPr>
          <w:rFonts w:eastAsia="Arial"/>
          <w:color w:val="000000" w:themeColor="text1"/>
          <w:sz w:val="24"/>
          <w:szCs w:val="24"/>
        </w:rPr>
        <w:t xml:space="preserve"> </w:t>
      </w:r>
    </w:p>
    <w:p w14:paraId="26C3C840" w14:textId="77777777" w:rsidR="00EB6E64" w:rsidRPr="006F452C" w:rsidRDefault="00EB6E64" w:rsidP="003D33AD">
      <w:pPr>
        <w:pStyle w:val="ListStyle"/>
        <w:spacing w:line="360" w:lineRule="auto"/>
        <w:contextualSpacing/>
        <w:jc w:val="both"/>
        <w:rPr>
          <w:rFonts w:eastAsia="Arial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30D3" w:rsidRPr="006F452C" w14:paraId="2F2837EC" w14:textId="77777777" w:rsidTr="00014270">
        <w:trPr>
          <w:trHeight w:val="2083"/>
        </w:trPr>
        <w:tc>
          <w:tcPr>
            <w:tcW w:w="4508" w:type="dxa"/>
          </w:tcPr>
          <w:p w14:paraId="19329371" w14:textId="77777777" w:rsidR="00C76B19" w:rsidRPr="006F452C" w:rsidRDefault="00C76B19" w:rsidP="003D33AD">
            <w:pPr>
              <w:pStyle w:val="ListStyle"/>
              <w:tabs>
                <w:tab w:val="num" w:pos="720"/>
              </w:tabs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STRENGTHS</w:t>
            </w:r>
          </w:p>
          <w:p w14:paraId="444F166A" w14:textId="77777777" w:rsidR="00C76B19" w:rsidRPr="006F452C" w:rsidRDefault="00C76B19" w:rsidP="003D33AD">
            <w:pPr>
              <w:pStyle w:val="ListStyle"/>
              <w:numPr>
                <w:ilvl w:val="0"/>
                <w:numId w:val="3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Just name is effective; wallet friendly (not expensive for what offering) and we are the only one that offer all included in retreat, even flight. </w:t>
            </w:r>
          </w:p>
          <w:p w14:paraId="291BBB79" w14:textId="578CE63A" w:rsidR="00C76B19" w:rsidRPr="006F452C" w:rsidRDefault="00C76B19" w:rsidP="003D33AD">
            <w:pPr>
              <w:pStyle w:val="ListStyle"/>
              <w:numPr>
                <w:ilvl w:val="0"/>
                <w:numId w:val="3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All-</w:t>
            </w:r>
            <w:r w:rsidR="0074080B" w:rsidRPr="006F452C">
              <w:rPr>
                <w:rFonts w:eastAsia="Arial"/>
                <w:color w:val="000000" w:themeColor="text1"/>
                <w:sz w:val="24"/>
                <w:szCs w:val="24"/>
              </w:rPr>
              <w:t>inclusive unique</w:t>
            </w: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 experience </w:t>
            </w:r>
          </w:p>
          <w:p w14:paraId="27F3D811" w14:textId="77777777" w:rsidR="00C76B19" w:rsidRPr="006F452C" w:rsidRDefault="00C76B19" w:rsidP="003D33AD">
            <w:pPr>
              <w:pStyle w:val="ListStyle"/>
              <w:numPr>
                <w:ilvl w:val="0"/>
                <w:numId w:val="3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Yoga experts, authentic experience</w:t>
            </w:r>
          </w:p>
          <w:p w14:paraId="50B4C61D" w14:textId="77777777" w:rsidR="00C76B19" w:rsidRPr="006F452C" w:rsidRDefault="00C76B19" w:rsidP="003D33AD">
            <w:pPr>
              <w:pStyle w:val="ListStyle"/>
              <w:numPr>
                <w:ilvl w:val="0"/>
                <w:numId w:val="3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Offer more for lower price </w:t>
            </w:r>
          </w:p>
          <w:p w14:paraId="42211A61" w14:textId="1C776642" w:rsidR="00C76B19" w:rsidRPr="006F452C" w:rsidRDefault="00C76B19" w:rsidP="003D33AD">
            <w:pPr>
              <w:pStyle w:val="ListStyle"/>
              <w:numPr>
                <w:ilvl w:val="0"/>
                <w:numId w:val="3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Personal </w:t>
            </w:r>
            <w:r w:rsidR="0074080B" w:rsidRPr="006F452C">
              <w:rPr>
                <w:rFonts w:eastAsia="Arial"/>
                <w:color w:val="000000" w:themeColor="text1"/>
                <w:sz w:val="24"/>
                <w:szCs w:val="24"/>
              </w:rPr>
              <w:t>chef and</w:t>
            </w: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 </w:t>
            </w:r>
            <w:r w:rsidR="002A11B7"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a </w:t>
            </w: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driver </w:t>
            </w:r>
          </w:p>
          <w:p w14:paraId="0AFDDEE5" w14:textId="77777777" w:rsidR="00C76B19" w:rsidRPr="006F452C" w:rsidRDefault="00C76B19" w:rsidP="003D33AD">
            <w:pPr>
              <w:pStyle w:val="ListStyle"/>
              <w:numPr>
                <w:ilvl w:val="0"/>
                <w:numId w:val="3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5 years of experience in tourism </w:t>
            </w:r>
          </w:p>
          <w:p w14:paraId="2964CD41" w14:textId="77777777" w:rsidR="00C76B19" w:rsidRPr="006F452C" w:rsidRDefault="00C76B19" w:rsidP="003D33AD">
            <w:pPr>
              <w:pStyle w:val="ListStyle"/>
              <w:numPr>
                <w:ilvl w:val="0"/>
                <w:numId w:val="3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Good customer service skills</w:t>
            </w:r>
          </w:p>
          <w:p w14:paraId="1B230F8E" w14:textId="3A751408" w:rsidR="00C76B19" w:rsidRPr="006F452C" w:rsidRDefault="00C76B19" w:rsidP="003D33AD">
            <w:pPr>
              <w:pStyle w:val="ListStyle"/>
              <w:numPr>
                <w:ilvl w:val="0"/>
                <w:numId w:val="3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Business </w:t>
            </w:r>
            <w:r w:rsidR="003A6109" w:rsidRPr="006F452C">
              <w:rPr>
                <w:rFonts w:eastAsia="Arial"/>
                <w:color w:val="000000" w:themeColor="text1"/>
                <w:sz w:val="24"/>
                <w:szCs w:val="24"/>
              </w:rPr>
              <w:t>starts</w:t>
            </w: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 with very low cost and </w:t>
            </w:r>
            <w:r w:rsidR="002A11B7" w:rsidRPr="006F452C">
              <w:rPr>
                <w:rFonts w:eastAsia="Arial"/>
                <w:color w:val="000000" w:themeColor="text1"/>
                <w:sz w:val="24"/>
                <w:szCs w:val="24"/>
              </w:rPr>
              <w:t>do not</w:t>
            </w: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 need any loan </w:t>
            </w:r>
          </w:p>
          <w:p w14:paraId="2B18855E" w14:textId="2513CB96" w:rsidR="00C76B19" w:rsidRPr="006F452C" w:rsidRDefault="00C76B19" w:rsidP="003D33AD">
            <w:pPr>
              <w:pStyle w:val="ListStyle"/>
              <w:numPr>
                <w:ilvl w:val="0"/>
                <w:numId w:val="3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Passion, </w:t>
            </w:r>
            <w:r w:rsidR="002A11B7" w:rsidRPr="006F452C">
              <w:rPr>
                <w:rFonts w:eastAsia="Arial"/>
                <w:color w:val="000000" w:themeColor="text1"/>
                <w:sz w:val="24"/>
                <w:szCs w:val="24"/>
              </w:rPr>
              <w:t>belief,</w:t>
            </w: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 and professional experience</w:t>
            </w:r>
          </w:p>
          <w:p w14:paraId="66C12543" w14:textId="77777777" w:rsidR="00C76B19" w:rsidRPr="006F452C" w:rsidRDefault="00C76B19" w:rsidP="003D33AD">
            <w:pPr>
              <w:pStyle w:val="ListStyle"/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508" w:type="dxa"/>
          </w:tcPr>
          <w:p w14:paraId="1ABF6B6F" w14:textId="77777777" w:rsidR="00C76B19" w:rsidRPr="006F452C" w:rsidRDefault="00C76B19" w:rsidP="003D33AD">
            <w:pPr>
              <w:pStyle w:val="ListStyle"/>
              <w:tabs>
                <w:tab w:val="num" w:pos="720"/>
              </w:tabs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WEAKNESSES</w:t>
            </w:r>
          </w:p>
          <w:p w14:paraId="3C8950F9" w14:textId="77777777" w:rsidR="00C76B19" w:rsidRPr="006F452C" w:rsidRDefault="00C76B19" w:rsidP="003D33AD">
            <w:pPr>
              <w:pStyle w:val="ListStyle"/>
              <w:numPr>
                <w:ilvl w:val="0"/>
                <w:numId w:val="4"/>
              </w:numPr>
              <w:spacing w:line="36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6F452C">
              <w:rPr>
                <w:color w:val="000000" w:themeColor="text1"/>
                <w:sz w:val="24"/>
                <w:szCs w:val="24"/>
              </w:rPr>
              <w:t>My brand is not recognizable and well-known</w:t>
            </w:r>
          </w:p>
          <w:p w14:paraId="7AF43D84" w14:textId="77777777" w:rsidR="00C76B19" w:rsidRPr="006F452C" w:rsidRDefault="00C76B19" w:rsidP="003D33AD">
            <w:pPr>
              <w:pStyle w:val="ListStyle"/>
              <w:numPr>
                <w:ilvl w:val="0"/>
                <w:numId w:val="4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color w:val="000000" w:themeColor="text1"/>
                <w:sz w:val="24"/>
                <w:szCs w:val="24"/>
              </w:rPr>
              <w:t xml:space="preserve">Easy to imitate </w:t>
            </w:r>
          </w:p>
          <w:p w14:paraId="06E8E1B9" w14:textId="77777777" w:rsidR="00C76B19" w:rsidRPr="006F452C" w:rsidRDefault="00C76B19" w:rsidP="003D33AD">
            <w:pPr>
              <w:pStyle w:val="ListStyle"/>
              <w:numPr>
                <w:ilvl w:val="0"/>
                <w:numId w:val="4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color w:val="000000" w:themeColor="text1"/>
                <w:sz w:val="24"/>
                <w:szCs w:val="24"/>
              </w:rPr>
              <w:t xml:space="preserve">Working just 2 months per year </w:t>
            </w:r>
          </w:p>
        </w:tc>
      </w:tr>
      <w:tr w:rsidR="00F730D3" w:rsidRPr="006F452C" w14:paraId="09B3BCC4" w14:textId="77777777" w:rsidTr="00014270">
        <w:trPr>
          <w:trHeight w:val="2411"/>
        </w:trPr>
        <w:tc>
          <w:tcPr>
            <w:tcW w:w="4508" w:type="dxa"/>
          </w:tcPr>
          <w:p w14:paraId="34F617AD" w14:textId="77777777" w:rsidR="00C76B19" w:rsidRPr="006F452C" w:rsidRDefault="00C76B19" w:rsidP="003D33AD">
            <w:pPr>
              <w:pStyle w:val="ListStyle"/>
              <w:tabs>
                <w:tab w:val="num" w:pos="720"/>
              </w:tabs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OPPORTUNITIES</w:t>
            </w:r>
          </w:p>
          <w:p w14:paraId="5FF71180" w14:textId="77777777" w:rsidR="00C76B19" w:rsidRPr="006F452C" w:rsidRDefault="00C76B19" w:rsidP="003D33AD">
            <w:pPr>
              <w:pStyle w:val="ListStyle"/>
              <w:numPr>
                <w:ilvl w:val="0"/>
                <w:numId w:val="5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Create new product lines: yoga clothes, equipment, cooking classes, organic cosmetic</w:t>
            </w:r>
          </w:p>
          <w:p w14:paraId="24674A8C" w14:textId="77777777" w:rsidR="00C76B19" w:rsidRPr="006F452C" w:rsidRDefault="00C76B19" w:rsidP="003D33AD">
            <w:pPr>
              <w:pStyle w:val="ListStyle"/>
              <w:numPr>
                <w:ilvl w:val="0"/>
                <w:numId w:val="5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Expand worldwide (Asia) </w:t>
            </w:r>
          </w:p>
          <w:p w14:paraId="29A397AE" w14:textId="77777777" w:rsidR="00C76B19" w:rsidRPr="006F452C" w:rsidRDefault="00C76B19" w:rsidP="003D33AD">
            <w:pPr>
              <w:pStyle w:val="ListStyle"/>
              <w:numPr>
                <w:ilvl w:val="0"/>
                <w:numId w:val="5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I have network of potential clients as my best friend is owner of Yoga studio in Bray </w:t>
            </w:r>
          </w:p>
          <w:p w14:paraId="03FEB83E" w14:textId="77777777" w:rsidR="00C76B19" w:rsidRPr="006F452C" w:rsidRDefault="00C76B19" w:rsidP="003D33AD">
            <w:pPr>
              <w:pStyle w:val="ListStyle"/>
              <w:numPr>
                <w:ilvl w:val="0"/>
                <w:numId w:val="5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Growing demand </w:t>
            </w:r>
          </w:p>
          <w:p w14:paraId="5DEEE7AE" w14:textId="77777777" w:rsidR="00C76B19" w:rsidRPr="006F452C" w:rsidRDefault="00C76B19" w:rsidP="003D33AD">
            <w:pPr>
              <w:pStyle w:val="ListStyle"/>
              <w:numPr>
                <w:ilvl w:val="0"/>
                <w:numId w:val="5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Expand distribution options</w:t>
            </w:r>
          </w:p>
          <w:p w14:paraId="313AF127" w14:textId="77777777" w:rsidR="00C76B19" w:rsidRPr="006F452C" w:rsidRDefault="00C76B19" w:rsidP="003D33AD">
            <w:pPr>
              <w:pStyle w:val="ListStyle"/>
              <w:spacing w:line="360" w:lineRule="auto"/>
              <w:ind w:left="720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</w:p>
          <w:p w14:paraId="3D423112" w14:textId="77777777" w:rsidR="00C76B19" w:rsidRPr="006F452C" w:rsidRDefault="00C76B19" w:rsidP="003D33AD">
            <w:pPr>
              <w:pStyle w:val="ListStyle"/>
              <w:tabs>
                <w:tab w:val="num" w:pos="720"/>
              </w:tabs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508" w:type="dxa"/>
          </w:tcPr>
          <w:p w14:paraId="2F615974" w14:textId="77777777" w:rsidR="00C76B19" w:rsidRPr="006F452C" w:rsidRDefault="00C76B19" w:rsidP="003D33AD">
            <w:pPr>
              <w:pStyle w:val="ListStyle"/>
              <w:tabs>
                <w:tab w:val="num" w:pos="720"/>
              </w:tabs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THREATS</w:t>
            </w:r>
          </w:p>
          <w:p w14:paraId="44B18FC8" w14:textId="77777777" w:rsidR="00C76B19" w:rsidRPr="006F452C" w:rsidRDefault="00C76B19" w:rsidP="003D33AD">
            <w:pPr>
              <w:pStyle w:val="ListStyle"/>
              <w:numPr>
                <w:ilvl w:val="0"/>
                <w:numId w:val="6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Tough competition</w:t>
            </w:r>
          </w:p>
          <w:p w14:paraId="6AE5C0EC" w14:textId="77777777" w:rsidR="00C76B19" w:rsidRPr="006F452C" w:rsidRDefault="00C76B19" w:rsidP="003D33AD">
            <w:pPr>
              <w:pStyle w:val="ListStyle"/>
              <w:numPr>
                <w:ilvl w:val="0"/>
                <w:numId w:val="6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Possible even lower cost competition </w:t>
            </w:r>
          </w:p>
          <w:p w14:paraId="0B2712B3" w14:textId="3680E6C8" w:rsidR="00C76B19" w:rsidRPr="006F452C" w:rsidRDefault="00C76B19" w:rsidP="003D33AD">
            <w:pPr>
              <w:pStyle w:val="ListStyle"/>
              <w:numPr>
                <w:ilvl w:val="0"/>
                <w:numId w:val="6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>Lawsuits (</w:t>
            </w:r>
            <w:r w:rsidR="002A11B7" w:rsidRPr="006F452C">
              <w:rPr>
                <w:rFonts w:eastAsia="Arial"/>
                <w:color w:val="000000" w:themeColor="text1"/>
                <w:sz w:val="24"/>
                <w:szCs w:val="24"/>
              </w:rPr>
              <w:t>injuries,</w:t>
            </w: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 accidents) </w:t>
            </w:r>
          </w:p>
          <w:p w14:paraId="75052555" w14:textId="77777777" w:rsidR="00C76B19" w:rsidRPr="006F452C" w:rsidRDefault="00C76B19" w:rsidP="003D33AD">
            <w:pPr>
              <w:pStyle w:val="ListStyle"/>
              <w:numPr>
                <w:ilvl w:val="0"/>
                <w:numId w:val="6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International issues (Croatia, Ireland) </w:t>
            </w:r>
          </w:p>
          <w:p w14:paraId="61761295" w14:textId="77777777" w:rsidR="00C76B19" w:rsidRPr="006F452C" w:rsidRDefault="00C76B19" w:rsidP="003D33AD">
            <w:pPr>
              <w:pStyle w:val="ListStyle"/>
              <w:numPr>
                <w:ilvl w:val="0"/>
                <w:numId w:val="6"/>
              </w:numPr>
              <w:spacing w:line="360" w:lineRule="auto"/>
              <w:contextualSpacing/>
              <w:jc w:val="both"/>
              <w:rPr>
                <w:rFonts w:eastAsia="Arial"/>
                <w:color w:val="000000" w:themeColor="text1"/>
                <w:sz w:val="24"/>
                <w:szCs w:val="24"/>
              </w:rPr>
            </w:pPr>
            <w:r w:rsidRPr="006F452C">
              <w:rPr>
                <w:rFonts w:eastAsia="Arial"/>
                <w:color w:val="000000" w:themeColor="text1"/>
                <w:sz w:val="24"/>
                <w:szCs w:val="24"/>
              </w:rPr>
              <w:t xml:space="preserve">Sick leave, maternity leave? </w:t>
            </w:r>
          </w:p>
        </w:tc>
      </w:tr>
    </w:tbl>
    <w:p w14:paraId="4FD68BCD" w14:textId="393B57A4" w:rsidR="0075558D" w:rsidRPr="006F452C" w:rsidRDefault="0075558D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9E0426" w14:textId="77777777" w:rsidR="008631C9" w:rsidRPr="006F452C" w:rsidRDefault="008631C9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0A4A8B" w14:textId="48242BD5" w:rsidR="00CE7473" w:rsidRPr="006F452C" w:rsidRDefault="0075558D" w:rsidP="003D33AD">
      <w:pPr>
        <w:pStyle w:val="Heading1"/>
        <w:numPr>
          <w:ilvl w:val="0"/>
          <w:numId w:val="1"/>
        </w:numPr>
        <w:spacing w:after="120" w:line="480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Toc510820293"/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Project Scope and Objectives</w:t>
      </w:r>
      <w:bookmarkEnd w:id="1"/>
    </w:p>
    <w:p w14:paraId="2E23C30A" w14:textId="77777777" w:rsidR="00E0526D" w:rsidRPr="006F452C" w:rsidRDefault="00E0526D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462897" w14:textId="0CD32560" w:rsidR="00EA51E1" w:rsidRPr="006F452C" w:rsidRDefault="00CE7473" w:rsidP="003D33AD">
      <w:pPr>
        <w:spacing w:line="48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>For this project I develop</w:t>
      </w:r>
      <w:r w:rsidR="00215C6B" w:rsidRPr="006F452C">
        <w:rPr>
          <w:rFonts w:ascii="Times New Roman" w:hAnsi="Times New Roman" w:cs="Times New Roman"/>
          <w:sz w:val="24"/>
          <w:szCs w:val="24"/>
        </w:rPr>
        <w:t>ed</w:t>
      </w:r>
      <w:r w:rsidRPr="006F452C">
        <w:rPr>
          <w:rFonts w:ascii="Times New Roman" w:hAnsi="Times New Roman" w:cs="Times New Roman"/>
          <w:sz w:val="24"/>
          <w:szCs w:val="24"/>
        </w:rPr>
        <w:t xml:space="preserve"> simple and modern user interface design</w:t>
      </w:r>
      <w:r w:rsidR="007479D7" w:rsidRPr="006F452C">
        <w:rPr>
          <w:rFonts w:ascii="Times New Roman" w:hAnsi="Times New Roman" w:cs="Times New Roman"/>
          <w:sz w:val="24"/>
          <w:szCs w:val="24"/>
        </w:rPr>
        <w:t xml:space="preserve"> so I can promote my </w:t>
      </w:r>
      <w:r w:rsidR="00617947" w:rsidRPr="006F452C">
        <w:rPr>
          <w:rFonts w:ascii="Times New Roman" w:hAnsi="Times New Roman" w:cs="Times New Roman"/>
          <w:sz w:val="24"/>
          <w:szCs w:val="24"/>
        </w:rPr>
        <w:t>business</w:t>
      </w:r>
      <w:r w:rsidR="007479D7" w:rsidRPr="006F452C">
        <w:rPr>
          <w:rFonts w:ascii="Times New Roman" w:hAnsi="Times New Roman" w:cs="Times New Roman"/>
          <w:sz w:val="24"/>
          <w:szCs w:val="24"/>
        </w:rPr>
        <w:t>. I want to promote bra</w:t>
      </w:r>
      <w:r w:rsidR="001056E7" w:rsidRPr="006F452C">
        <w:rPr>
          <w:rFonts w:ascii="Times New Roman" w:hAnsi="Times New Roman" w:cs="Times New Roman"/>
          <w:sz w:val="24"/>
          <w:szCs w:val="24"/>
        </w:rPr>
        <w:t>n</w:t>
      </w:r>
      <w:r w:rsidR="007479D7" w:rsidRPr="006F452C">
        <w:rPr>
          <w:rFonts w:ascii="Times New Roman" w:hAnsi="Times New Roman" w:cs="Times New Roman"/>
          <w:sz w:val="24"/>
          <w:szCs w:val="24"/>
        </w:rPr>
        <w:t xml:space="preserve">d Wallet friendly Yoga retreats. Page </w:t>
      </w:r>
      <w:r w:rsidR="00D705A0" w:rsidRPr="006F452C">
        <w:rPr>
          <w:rFonts w:ascii="Times New Roman" w:hAnsi="Times New Roman" w:cs="Times New Roman"/>
          <w:sz w:val="24"/>
          <w:szCs w:val="24"/>
        </w:rPr>
        <w:t>has r</w:t>
      </w:r>
      <w:r w:rsidR="00D04240" w:rsidRPr="006F452C">
        <w:rPr>
          <w:rFonts w:ascii="Times New Roman" w:hAnsi="Times New Roman" w:cs="Times New Roman"/>
          <w:sz w:val="24"/>
          <w:szCs w:val="24"/>
        </w:rPr>
        <w:t xml:space="preserve">esponsive Web Design that can accommodate different screen sizes, resolutions and devices like mobile phones, tablets and </w:t>
      </w:r>
      <w:r w:rsidR="007479D7" w:rsidRPr="006F452C">
        <w:rPr>
          <w:rFonts w:ascii="Times New Roman" w:hAnsi="Times New Roman" w:cs="Times New Roman"/>
          <w:sz w:val="24"/>
          <w:szCs w:val="24"/>
        </w:rPr>
        <w:t xml:space="preserve">PC. </w:t>
      </w:r>
    </w:p>
    <w:p w14:paraId="69541670" w14:textId="7598E0C0" w:rsidR="00BE3337" w:rsidRPr="006F452C" w:rsidRDefault="00BE3337" w:rsidP="003D33AD">
      <w:pPr>
        <w:spacing w:line="480" w:lineRule="auto"/>
        <w:ind w:firstLine="357"/>
        <w:jc w:val="center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CC850" wp14:editId="6B29CF6C">
            <wp:extent cx="5669110" cy="5616000"/>
            <wp:effectExtent l="0" t="0" r="8255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385"/>
                    <a:stretch/>
                  </pic:blipFill>
                  <pic:spPr bwMode="auto">
                    <a:xfrm>
                      <a:off x="0" y="0"/>
                      <a:ext cx="5680088" cy="562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E06B" w14:textId="167CAF7F" w:rsidR="00BE3337" w:rsidRPr="006F452C" w:rsidRDefault="00BE3337" w:rsidP="003D33AD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F452C">
        <w:rPr>
          <w:rFonts w:ascii="Times New Roman" w:hAnsi="Times New Roman" w:cs="Times New Roman"/>
          <w:i/>
          <w:iCs/>
          <w:sz w:val="24"/>
          <w:szCs w:val="24"/>
        </w:rPr>
        <w:t>Picture 1. Medium screen size</w:t>
      </w:r>
    </w:p>
    <w:p w14:paraId="4C7F017E" w14:textId="59EDC730" w:rsidR="00E0526D" w:rsidRPr="006F452C" w:rsidRDefault="007479D7" w:rsidP="003D33AD">
      <w:pPr>
        <w:spacing w:line="48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lastRenderedPageBreak/>
        <w:t xml:space="preserve">Customers can purchase retreat or just educate about yoga on the page. </w:t>
      </w:r>
      <w:r w:rsidR="001056E7" w:rsidRPr="006F452C">
        <w:rPr>
          <w:rFonts w:ascii="Times New Roman" w:hAnsi="Times New Roman" w:cs="Times New Roman"/>
          <w:sz w:val="24"/>
          <w:szCs w:val="24"/>
        </w:rPr>
        <w:t xml:space="preserve">Design is </w:t>
      </w:r>
      <w:r w:rsidR="00E0526D" w:rsidRPr="006F452C">
        <w:rPr>
          <w:rFonts w:ascii="Times New Roman" w:hAnsi="Times New Roman" w:cs="Times New Roman"/>
          <w:sz w:val="24"/>
          <w:szCs w:val="24"/>
        </w:rPr>
        <w:t xml:space="preserve">very </w:t>
      </w:r>
      <w:r w:rsidR="001056E7" w:rsidRPr="006F452C">
        <w:rPr>
          <w:rFonts w:ascii="Times New Roman" w:hAnsi="Times New Roman" w:cs="Times New Roman"/>
          <w:sz w:val="24"/>
          <w:szCs w:val="24"/>
        </w:rPr>
        <w:t xml:space="preserve">simple and modern; I </w:t>
      </w:r>
      <w:r w:rsidR="00D705A0" w:rsidRPr="006F452C">
        <w:rPr>
          <w:rFonts w:ascii="Times New Roman" w:hAnsi="Times New Roman" w:cs="Times New Roman"/>
          <w:sz w:val="24"/>
          <w:szCs w:val="24"/>
        </w:rPr>
        <w:t xml:space="preserve">used </w:t>
      </w:r>
      <w:r w:rsidR="00E0526D" w:rsidRPr="006F452C">
        <w:rPr>
          <w:rFonts w:ascii="Times New Roman" w:hAnsi="Times New Roman" w:cs="Times New Roman"/>
          <w:sz w:val="24"/>
          <w:szCs w:val="24"/>
        </w:rPr>
        <w:t>very clean</w:t>
      </w:r>
      <w:r w:rsidR="001056E7" w:rsidRPr="006F452C">
        <w:rPr>
          <w:rFonts w:ascii="Times New Roman" w:hAnsi="Times New Roman" w:cs="Times New Roman"/>
          <w:sz w:val="24"/>
          <w:szCs w:val="24"/>
        </w:rPr>
        <w:t xml:space="preserve"> colours and sticked to them throughout the site. I was using colours that</w:t>
      </w:r>
      <w:r w:rsidR="00D705A0" w:rsidRPr="006F452C">
        <w:rPr>
          <w:rFonts w:ascii="Times New Roman" w:hAnsi="Times New Roman" w:cs="Times New Roman"/>
          <w:sz w:val="24"/>
          <w:szCs w:val="24"/>
        </w:rPr>
        <w:t xml:space="preserve"> are</w:t>
      </w:r>
      <w:r w:rsidR="001056E7" w:rsidRPr="006F452C">
        <w:rPr>
          <w:rFonts w:ascii="Times New Roman" w:hAnsi="Times New Roman" w:cs="Times New Roman"/>
          <w:sz w:val="24"/>
          <w:szCs w:val="24"/>
        </w:rPr>
        <w:t xml:space="preserve"> natural to serve the purpose</w:t>
      </w:r>
      <w:r w:rsidR="00E0526D" w:rsidRPr="006F452C">
        <w:rPr>
          <w:rFonts w:ascii="Times New Roman" w:hAnsi="Times New Roman" w:cs="Times New Roman"/>
          <w:sz w:val="24"/>
          <w:szCs w:val="24"/>
        </w:rPr>
        <w:t xml:space="preserve"> of Webpage</w:t>
      </w:r>
      <w:r w:rsidR="001056E7" w:rsidRPr="006F452C">
        <w:rPr>
          <w:rFonts w:ascii="Times New Roman" w:hAnsi="Times New Roman" w:cs="Times New Roman"/>
          <w:sz w:val="24"/>
          <w:szCs w:val="24"/>
        </w:rPr>
        <w:t xml:space="preserve">. </w:t>
      </w:r>
      <w:r w:rsidR="00E0526D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Having a stylish and coherent visual presentation will help attract new clients and keep my current ones coming back. The idea is to have users get a feel for what I am offering while making it easy to find the most important information.</w:t>
      </w:r>
      <w:r w:rsidR="00D705A0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80E0A" w:rsidRPr="006F452C">
        <w:rPr>
          <w:rFonts w:ascii="Times New Roman" w:hAnsi="Times New Roman" w:cs="Times New Roman"/>
          <w:sz w:val="24"/>
          <w:szCs w:val="24"/>
        </w:rPr>
        <w:t>I was using mostly my personal images for</w:t>
      </w:r>
      <w:r w:rsidR="009C6826" w:rsidRPr="006F452C">
        <w:rPr>
          <w:rFonts w:ascii="Times New Roman" w:hAnsi="Times New Roman" w:cs="Times New Roman"/>
          <w:sz w:val="24"/>
          <w:szCs w:val="24"/>
        </w:rPr>
        <w:t xml:space="preserve"> the</w:t>
      </w:r>
      <w:r w:rsidR="00580E0A" w:rsidRPr="006F452C">
        <w:rPr>
          <w:rFonts w:ascii="Times New Roman" w:hAnsi="Times New Roman" w:cs="Times New Roman"/>
          <w:sz w:val="24"/>
          <w:szCs w:val="24"/>
        </w:rPr>
        <w:t xml:space="preserve"> Web page.</w:t>
      </w:r>
    </w:p>
    <w:p w14:paraId="08FCB1DD" w14:textId="0A2F28B4" w:rsidR="00D705A0" w:rsidRDefault="007479D7" w:rsidP="003D33AD">
      <w:pPr>
        <w:spacing w:line="48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>I explore</w:t>
      </w:r>
      <w:r w:rsidR="00617947" w:rsidRPr="006F452C">
        <w:rPr>
          <w:rFonts w:ascii="Times New Roman" w:hAnsi="Times New Roman" w:cs="Times New Roman"/>
          <w:sz w:val="24"/>
          <w:szCs w:val="24"/>
        </w:rPr>
        <w:t>d</w:t>
      </w:r>
      <w:r w:rsidRPr="006F452C">
        <w:rPr>
          <w:rFonts w:ascii="Times New Roman" w:hAnsi="Times New Roman" w:cs="Times New Roman"/>
          <w:sz w:val="24"/>
          <w:szCs w:val="24"/>
        </w:rPr>
        <w:t xml:space="preserve"> wix.com, shopify.com</w:t>
      </w:r>
      <w:r w:rsidR="00D705A0" w:rsidRPr="006F452C">
        <w:rPr>
          <w:rFonts w:ascii="Times New Roman" w:hAnsi="Times New Roman" w:cs="Times New Roman"/>
          <w:sz w:val="24"/>
          <w:szCs w:val="24"/>
        </w:rPr>
        <w:t xml:space="preserve"> and </w:t>
      </w:r>
      <w:r w:rsidR="00617947" w:rsidRPr="006F452C">
        <w:rPr>
          <w:rFonts w:ascii="Times New Roman" w:hAnsi="Times New Roman" w:cs="Times New Roman"/>
          <w:sz w:val="24"/>
          <w:szCs w:val="24"/>
        </w:rPr>
        <w:t>W</w:t>
      </w:r>
      <w:r w:rsidRPr="006F452C">
        <w:rPr>
          <w:rFonts w:ascii="Times New Roman" w:hAnsi="Times New Roman" w:cs="Times New Roman"/>
          <w:sz w:val="24"/>
          <w:szCs w:val="24"/>
        </w:rPr>
        <w:t xml:space="preserve">ordpress.com as one third of all web pages are done </w:t>
      </w:r>
      <w:r w:rsidR="004B41B1" w:rsidRPr="006F452C">
        <w:rPr>
          <w:rFonts w:ascii="Times New Roman" w:hAnsi="Times New Roman" w:cs="Times New Roman"/>
          <w:sz w:val="24"/>
          <w:szCs w:val="24"/>
        </w:rPr>
        <w:t xml:space="preserve">like that </w:t>
      </w:r>
      <w:r w:rsidRPr="006F452C">
        <w:rPr>
          <w:rFonts w:ascii="Times New Roman" w:hAnsi="Times New Roman" w:cs="Times New Roman"/>
          <w:sz w:val="24"/>
          <w:szCs w:val="24"/>
        </w:rPr>
        <w:t xml:space="preserve">and I want to have that </w:t>
      </w:r>
      <w:r w:rsidR="004B41B1" w:rsidRPr="006F452C">
        <w:rPr>
          <w:rFonts w:ascii="Times New Roman" w:hAnsi="Times New Roman" w:cs="Times New Roman"/>
          <w:sz w:val="24"/>
          <w:szCs w:val="24"/>
        </w:rPr>
        <w:t>modern</w:t>
      </w:r>
      <w:r w:rsidRPr="006F452C">
        <w:rPr>
          <w:rFonts w:ascii="Times New Roman" w:hAnsi="Times New Roman" w:cs="Times New Roman"/>
          <w:sz w:val="24"/>
          <w:szCs w:val="24"/>
        </w:rPr>
        <w:t xml:space="preserve"> design for my business which I am going to use in real life. </w:t>
      </w:r>
      <w:r w:rsidR="00D705A0" w:rsidRPr="006F452C">
        <w:rPr>
          <w:rFonts w:ascii="Times New Roman" w:hAnsi="Times New Roman" w:cs="Times New Roman"/>
          <w:sz w:val="24"/>
          <w:szCs w:val="24"/>
        </w:rPr>
        <w:t xml:space="preserve">In discussion with my </w:t>
      </w:r>
      <w:r w:rsidR="0057504A" w:rsidRPr="006F452C">
        <w:rPr>
          <w:rFonts w:ascii="Times New Roman" w:hAnsi="Times New Roman" w:cs="Times New Roman"/>
          <w:sz w:val="24"/>
          <w:szCs w:val="24"/>
        </w:rPr>
        <w:t>mentor,</w:t>
      </w:r>
      <w:r w:rsidR="00D705A0" w:rsidRPr="006F452C">
        <w:rPr>
          <w:rFonts w:ascii="Times New Roman" w:hAnsi="Times New Roman" w:cs="Times New Roman"/>
          <w:sz w:val="24"/>
          <w:szCs w:val="24"/>
        </w:rPr>
        <w:t xml:space="preserve"> he suggested not to use </w:t>
      </w:r>
      <w:r w:rsidR="00641F13" w:rsidRPr="006F452C">
        <w:rPr>
          <w:rFonts w:ascii="Times New Roman" w:hAnsi="Times New Roman" w:cs="Times New Roman"/>
          <w:sz w:val="24"/>
          <w:szCs w:val="24"/>
        </w:rPr>
        <w:t>WordPress,</w:t>
      </w:r>
      <w:r w:rsidR="00D705A0" w:rsidRPr="006F452C">
        <w:rPr>
          <w:rFonts w:ascii="Times New Roman" w:hAnsi="Times New Roman" w:cs="Times New Roman"/>
          <w:sz w:val="24"/>
          <w:szCs w:val="24"/>
        </w:rPr>
        <w:t xml:space="preserve"> so I </w:t>
      </w:r>
      <w:r w:rsidR="00BE3337" w:rsidRPr="006F452C">
        <w:rPr>
          <w:rFonts w:ascii="Times New Roman" w:hAnsi="Times New Roman" w:cs="Times New Roman"/>
          <w:sz w:val="24"/>
          <w:szCs w:val="24"/>
        </w:rPr>
        <w:t>used</w:t>
      </w:r>
      <w:r w:rsidR="00D705A0" w:rsidRPr="006F452C">
        <w:rPr>
          <w:rFonts w:ascii="Times New Roman" w:hAnsi="Times New Roman" w:cs="Times New Roman"/>
          <w:sz w:val="24"/>
          <w:szCs w:val="24"/>
        </w:rPr>
        <w:t xml:space="preserve"> Bootstrap 5.0. </w:t>
      </w:r>
      <w:r w:rsidR="00BE3337" w:rsidRPr="006F452C">
        <w:rPr>
          <w:rFonts w:ascii="Times New Roman" w:hAnsi="Times New Roman" w:cs="Times New Roman"/>
          <w:sz w:val="24"/>
          <w:szCs w:val="24"/>
        </w:rPr>
        <w:t>HTML,</w:t>
      </w:r>
      <w:r w:rsidR="00641F13">
        <w:rPr>
          <w:rFonts w:ascii="Times New Roman" w:hAnsi="Times New Roman" w:cs="Times New Roman"/>
          <w:sz w:val="24"/>
          <w:szCs w:val="24"/>
        </w:rPr>
        <w:t xml:space="preserve"> </w:t>
      </w:r>
      <w:r w:rsidR="00BE3337" w:rsidRPr="006F452C">
        <w:rPr>
          <w:rFonts w:ascii="Times New Roman" w:hAnsi="Times New Roman" w:cs="Times New Roman"/>
          <w:sz w:val="24"/>
          <w:szCs w:val="24"/>
        </w:rPr>
        <w:t>CSS and Java Script.</w:t>
      </w:r>
      <w:r w:rsidR="00D705A0" w:rsidRPr="006F452C">
        <w:rPr>
          <w:rFonts w:ascii="Times New Roman" w:hAnsi="Times New Roman" w:cs="Times New Roman"/>
          <w:sz w:val="24"/>
          <w:szCs w:val="24"/>
        </w:rPr>
        <w:tab/>
      </w:r>
    </w:p>
    <w:p w14:paraId="0DD4C986" w14:textId="4B66C9EE" w:rsidR="00EA51E1" w:rsidRDefault="00EA51E1" w:rsidP="003D33AD">
      <w:pPr>
        <w:spacing w:line="48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CAB99" wp14:editId="028F3812">
            <wp:extent cx="5731510" cy="320230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7C91" w14:textId="016F1431" w:rsidR="00EA51E1" w:rsidRDefault="00EA51E1" w:rsidP="003D33AD">
      <w:pPr>
        <w:spacing w:line="480" w:lineRule="auto"/>
        <w:ind w:firstLine="35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A51E1">
        <w:rPr>
          <w:rFonts w:ascii="Times New Roman" w:hAnsi="Times New Roman" w:cs="Times New Roman"/>
          <w:i/>
          <w:iCs/>
          <w:sz w:val="24"/>
          <w:szCs w:val="24"/>
        </w:rPr>
        <w:t xml:space="preserve">Picture </w:t>
      </w:r>
      <w:r w:rsidR="00641F13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EA51E1">
        <w:rPr>
          <w:rFonts w:ascii="Times New Roman" w:hAnsi="Times New Roman" w:cs="Times New Roman"/>
          <w:i/>
          <w:iCs/>
          <w:sz w:val="24"/>
          <w:szCs w:val="24"/>
        </w:rPr>
        <w:t>. VS code</w:t>
      </w:r>
    </w:p>
    <w:p w14:paraId="153D786A" w14:textId="61402C9F" w:rsidR="001D323D" w:rsidRPr="006F452C" w:rsidRDefault="0039527D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My idea is solving my own problem. I chose an idea which I like to make this work more interesting. </w:t>
      </w:r>
    </w:p>
    <w:p w14:paraId="5CA2BC10" w14:textId="31EB0EED" w:rsidR="007D7626" w:rsidRPr="006F452C" w:rsidRDefault="004236FC" w:rsidP="003D33AD">
      <w:pPr>
        <w:pStyle w:val="Style-2"/>
        <w:spacing w:line="480" w:lineRule="auto"/>
        <w:ind w:firstLine="357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 w:rsidRPr="006F452C">
        <w:rPr>
          <w:rFonts w:eastAsia="Arial"/>
          <w:color w:val="000000" w:themeColor="text1"/>
          <w:sz w:val="24"/>
          <w:szCs w:val="24"/>
        </w:rPr>
        <w:lastRenderedPageBreak/>
        <w:t>I only define functionality which solves my target markets problems and ke</w:t>
      </w:r>
      <w:r w:rsidR="00BE3337" w:rsidRPr="006F452C">
        <w:rPr>
          <w:rFonts w:eastAsia="Arial"/>
          <w:color w:val="000000" w:themeColor="text1"/>
          <w:sz w:val="24"/>
          <w:szCs w:val="24"/>
        </w:rPr>
        <w:t>pt</w:t>
      </w:r>
      <w:r w:rsidRPr="006F452C">
        <w:rPr>
          <w:rFonts w:eastAsia="Arial"/>
          <w:color w:val="000000" w:themeColor="text1"/>
          <w:sz w:val="24"/>
          <w:szCs w:val="24"/>
        </w:rPr>
        <w:t xml:space="preserve"> it simple as much as possible. </w:t>
      </w:r>
      <w:r w:rsidR="00A7157D" w:rsidRPr="006F452C">
        <w:rPr>
          <w:color w:val="000000" w:themeColor="text1"/>
          <w:sz w:val="24"/>
          <w:szCs w:val="24"/>
          <w:shd w:val="clear" w:color="auto" w:fill="FFFFFF"/>
        </w:rPr>
        <w:t xml:space="preserve">I </w:t>
      </w:r>
      <w:r w:rsidR="009C6826" w:rsidRPr="006F452C">
        <w:rPr>
          <w:color w:val="000000" w:themeColor="text1"/>
          <w:sz w:val="24"/>
          <w:szCs w:val="24"/>
          <w:shd w:val="clear" w:color="auto" w:fill="FFFFFF"/>
        </w:rPr>
        <w:t>did a sketch first</w:t>
      </w:r>
      <w:r w:rsidR="00BE3337" w:rsidRPr="006F452C">
        <w:rPr>
          <w:color w:val="000000" w:themeColor="text1"/>
          <w:sz w:val="24"/>
          <w:szCs w:val="24"/>
        </w:rPr>
        <w:t>, it</w:t>
      </w:r>
      <w:r w:rsidR="00617F7F" w:rsidRPr="006F452C">
        <w:rPr>
          <w:color w:val="000000" w:themeColor="text1"/>
          <w:sz w:val="24"/>
          <w:szCs w:val="24"/>
        </w:rPr>
        <w:t xml:space="preserve"> consider</w:t>
      </w:r>
      <w:r w:rsidR="00BE3337" w:rsidRPr="006F452C">
        <w:rPr>
          <w:color w:val="000000" w:themeColor="text1"/>
          <w:sz w:val="24"/>
          <w:szCs w:val="24"/>
        </w:rPr>
        <w:t>ed</w:t>
      </w:r>
      <w:r w:rsidR="00617F7F" w:rsidRPr="006F452C">
        <w:rPr>
          <w:color w:val="000000" w:themeColor="text1"/>
          <w:sz w:val="24"/>
          <w:szCs w:val="24"/>
        </w:rPr>
        <w:t xml:space="preserve"> </w:t>
      </w:r>
      <w:r w:rsidR="00943692" w:rsidRPr="006F452C">
        <w:rPr>
          <w:color w:val="000000" w:themeColor="text1"/>
          <w:sz w:val="24"/>
          <w:szCs w:val="24"/>
          <w:shd w:val="clear" w:color="auto" w:fill="FFFFFF"/>
        </w:rPr>
        <w:t>n</w:t>
      </w:r>
      <w:r w:rsidR="007D7626" w:rsidRPr="006F452C">
        <w:rPr>
          <w:color w:val="000000" w:themeColor="text1"/>
          <w:sz w:val="24"/>
          <w:szCs w:val="24"/>
          <w:shd w:val="clear" w:color="auto" w:fill="FFFFFF"/>
        </w:rPr>
        <w:t>avigation</w:t>
      </w:r>
      <w:r w:rsidR="00943692" w:rsidRPr="006F452C">
        <w:rPr>
          <w:color w:val="000000" w:themeColor="text1"/>
          <w:sz w:val="24"/>
          <w:szCs w:val="24"/>
          <w:shd w:val="clear" w:color="auto" w:fill="FFFFFF"/>
        </w:rPr>
        <w:t>, b</w:t>
      </w:r>
      <w:r w:rsidR="007D7626" w:rsidRPr="006F452C">
        <w:rPr>
          <w:color w:val="000000" w:themeColor="text1"/>
          <w:sz w:val="24"/>
          <w:szCs w:val="24"/>
          <w:shd w:val="clear" w:color="auto" w:fill="FFFFFF"/>
        </w:rPr>
        <w:t>randing</w:t>
      </w:r>
      <w:r w:rsidR="00943692" w:rsidRPr="006F452C">
        <w:rPr>
          <w:color w:val="000000" w:themeColor="text1"/>
          <w:sz w:val="24"/>
          <w:szCs w:val="24"/>
          <w:shd w:val="clear" w:color="auto" w:fill="FFFFFF"/>
        </w:rPr>
        <w:t>, f</w:t>
      </w:r>
      <w:r w:rsidR="007D7626" w:rsidRPr="006F452C">
        <w:rPr>
          <w:color w:val="000000" w:themeColor="text1"/>
          <w:sz w:val="24"/>
          <w:szCs w:val="24"/>
          <w:shd w:val="clear" w:color="auto" w:fill="FFFFFF"/>
        </w:rPr>
        <w:t>orms</w:t>
      </w:r>
      <w:r w:rsidR="00943692" w:rsidRPr="006F452C">
        <w:rPr>
          <w:color w:val="000000" w:themeColor="text1"/>
          <w:sz w:val="24"/>
          <w:szCs w:val="24"/>
          <w:shd w:val="clear" w:color="auto" w:fill="FFFFFF"/>
        </w:rPr>
        <w:t xml:space="preserve">, </w:t>
      </w:r>
      <w:r w:rsidR="00AE087E" w:rsidRPr="006F452C">
        <w:rPr>
          <w:color w:val="000000" w:themeColor="text1"/>
          <w:sz w:val="24"/>
          <w:szCs w:val="24"/>
          <w:shd w:val="clear" w:color="auto" w:fill="FFFFFF"/>
        </w:rPr>
        <w:t>buttons,</w:t>
      </w:r>
      <w:r w:rsidR="00943692" w:rsidRPr="006F452C">
        <w:rPr>
          <w:color w:val="000000" w:themeColor="text1"/>
          <w:sz w:val="24"/>
          <w:szCs w:val="24"/>
          <w:shd w:val="clear" w:color="auto" w:fill="FFFFFF"/>
        </w:rPr>
        <w:t xml:space="preserve"> and </w:t>
      </w:r>
      <w:r w:rsidR="007D7626" w:rsidRPr="006F452C">
        <w:rPr>
          <w:color w:val="000000" w:themeColor="text1"/>
          <w:sz w:val="24"/>
          <w:szCs w:val="24"/>
          <w:shd w:val="clear" w:color="auto" w:fill="FFFFFF"/>
        </w:rPr>
        <w:t>other interactive elements</w:t>
      </w:r>
      <w:r w:rsidR="00943692" w:rsidRPr="006F452C">
        <w:rPr>
          <w:color w:val="000000" w:themeColor="text1"/>
          <w:sz w:val="24"/>
          <w:szCs w:val="24"/>
          <w:shd w:val="clear" w:color="auto" w:fill="FFFFFF"/>
        </w:rPr>
        <w:t>.</w:t>
      </w:r>
    </w:p>
    <w:p w14:paraId="1FDFD100" w14:textId="674E1F8E" w:rsidR="00E95E7C" w:rsidRPr="006F452C" w:rsidRDefault="00EC72F8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Then I 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transferred</w:t>
      </w:r>
      <w:r w:rsidR="00E24AC9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</w:t>
      </w:r>
      <w:r w:rsidR="00E11B2A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Development stage</w:t>
      </w:r>
      <w:r w:rsidR="00E83C1A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and </w:t>
      </w:r>
      <w:r w:rsidR="00E24AC9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</w:t>
      </w:r>
      <w:r w:rsidR="00E11B2A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ost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ing. At the end I didn’t do hosting as I didn’t want to pay prior to promotion but plan is to host Webpage at 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HostGator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407CF3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Hosting involves running </w:t>
      </w:r>
      <w:r w:rsidR="00BC1AF9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407CF3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app on a particular server.</w:t>
      </w:r>
      <w:r w:rsidR="00BC1AF9" w:rsidRPr="006F45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75CA5648" w14:textId="77777777" w:rsidR="00090F44" w:rsidRPr="006F452C" w:rsidRDefault="00090F44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1C7349CC" w14:textId="600C73EB" w:rsidR="0075558D" w:rsidRPr="006F452C" w:rsidRDefault="0075558D" w:rsidP="003D33AD">
      <w:pPr>
        <w:pStyle w:val="Heading1"/>
        <w:numPr>
          <w:ilvl w:val="0"/>
          <w:numId w:val="1"/>
        </w:numPr>
        <w:spacing w:after="120" w:line="480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" w:name="_Toc510820294"/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Student’s Learning Objectives</w:t>
      </w:r>
      <w:bookmarkEnd w:id="2"/>
    </w:p>
    <w:p w14:paraId="58C7FAC0" w14:textId="77777777" w:rsidR="00090F44" w:rsidRPr="006F452C" w:rsidRDefault="00090F44" w:rsidP="003D33A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D594FC" w14:textId="16640B86" w:rsidR="007479D7" w:rsidRPr="006F452C" w:rsidRDefault="007479D7" w:rsidP="003D33AD">
      <w:pPr>
        <w:spacing w:line="48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 objective 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improve 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W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eb developments skills in the area of design and implementation of websites. </w:t>
      </w:r>
      <w:r w:rsidR="00E735C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</w:t>
      </w:r>
      <w:r w:rsidR="00D3447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D3447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Code Academy</w:t>
      </w:r>
      <w:r w:rsidR="00D3447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all wholes in my knowledge and 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investigate how to use </w:t>
      </w:r>
      <w:r w:rsidR="00D3447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WordPress as we </w:t>
      </w:r>
      <w:r w:rsidR="00D80F8F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did not</w:t>
      </w:r>
      <w:r w:rsidR="00D3447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cover that </w:t>
      </w:r>
      <w:r w:rsidR="004B4A6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 </w:t>
      </w:r>
      <w:r w:rsidR="00641F13">
        <w:rPr>
          <w:rFonts w:ascii="Times New Roman" w:hAnsi="Times New Roman" w:cs="Times New Roman"/>
          <w:color w:val="000000" w:themeColor="text1"/>
          <w:sz w:val="24"/>
          <w:szCs w:val="24"/>
        </w:rPr>
        <w:t>class.</w:t>
      </w:r>
      <w:r w:rsidR="004B4A6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333F0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As well I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did</w:t>
      </w:r>
      <w:r w:rsidR="008333F0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few courses at Udemy Academy.</w:t>
      </w:r>
      <w:r w:rsidR="009F6344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A58AB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My goal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was</w:t>
      </w:r>
      <w:r w:rsidR="00CA58AB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i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mprove programming language skills in web design with</w:t>
      </w:r>
      <w:r w:rsidR="009F6344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HTML, CSS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Java</w:t>
      </w:r>
      <w:r w:rsidR="00BE333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cript</w:t>
      </w:r>
      <w:r w:rsidR="00CA58AB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Research tools like </w:t>
      </w:r>
      <w:r w:rsidR="00CA58AB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W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ordPress, Shopify, Wix</w:t>
      </w:r>
      <w:r w:rsidR="00FC273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A58AB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to improve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design and functionality. Decide which tool is best to use in which situation.</w:t>
      </w:r>
      <w:r w:rsidR="00FC273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spent lot of time in researching things that We didn’t cover at course. </w:t>
      </w:r>
    </w:p>
    <w:p w14:paraId="1114F2E5" w14:textId="6BB6F2B6" w:rsidR="0034070F" w:rsidRPr="006F452C" w:rsidRDefault="0034070F" w:rsidP="003D33AD">
      <w:pPr>
        <w:spacing w:line="480" w:lineRule="auto"/>
        <w:ind w:firstLine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EAE3F2" w14:textId="42959546" w:rsidR="001C184A" w:rsidRPr="006F452C" w:rsidRDefault="00C6484F" w:rsidP="003D33AD">
      <w:pPr>
        <w:pStyle w:val="Heading1"/>
        <w:numPr>
          <w:ilvl w:val="0"/>
          <w:numId w:val="1"/>
        </w:numPr>
        <w:spacing w:after="120" w:line="480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Toc510820295"/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Technical Specification of the Project</w:t>
      </w:r>
      <w:bookmarkEnd w:id="3"/>
    </w:p>
    <w:p w14:paraId="7F8C82C1" w14:textId="77777777" w:rsidR="009F6344" w:rsidRPr="006F452C" w:rsidRDefault="009F6344" w:rsidP="003D33A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84638A" w14:textId="24C7F6C0" w:rsidR="001C184A" w:rsidRPr="006F452C" w:rsidRDefault="009F6344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For w</w:t>
      </w:r>
      <w:r w:rsidR="001C18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eb front end 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r w:rsidR="001C18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1C18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HTML, CSS, and 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JavaScript</w:t>
      </w:r>
      <w:r w:rsidR="001C18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7A27D4B" w14:textId="47015587" w:rsidR="007C146A" w:rsidRPr="006F452C" w:rsidRDefault="007C146A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dynamic website that promotes user interaction, support and promote 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W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allet friendly yoga retreat. It will be used as </w:t>
      </w:r>
      <w:r w:rsidR="00D15FDD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1`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sales channel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marketing channel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9EB80B1" w14:textId="31896797" w:rsidR="001C184A" w:rsidRDefault="001C184A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For DevOps - Deploying / hosting my web app I use</w:t>
      </w:r>
      <w:r w:rsidR="005669B9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69B9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F57C9BE" w14:textId="11A51B8E" w:rsidR="00A344EB" w:rsidRPr="006F452C" w:rsidRDefault="00A344EB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 had d</w:t>
      </w:r>
      <w:r w:rsidRPr="00A344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esign challenges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as my knowledge in responsive design was poor. Nowadays people use</w:t>
      </w:r>
      <w:r w:rsidRPr="00A344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mobile, tablet, and desktop. When properly designed and planned, design patterns—small, reusable modules—help responsive layout reach more devices (and people) than ever before.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 was f</w:t>
      </w:r>
      <w:r w:rsidRPr="00A344EB">
        <w:rPr>
          <w:rFonts w:ascii="Times New Roman" w:hAnsi="Times New Roman" w:cs="Times New Roman"/>
          <w:color w:val="000000" w:themeColor="text1"/>
          <w:sz w:val="24"/>
          <w:szCs w:val="24"/>
        </w:rPr>
        <w:t>ocusing on responsive navigation systems, resizing and adapting images, managing advertising in a responsive context, and broader principles for designing more flexible, device-independent layouts.</w:t>
      </w:r>
    </w:p>
    <w:p w14:paraId="5F2BA65C" w14:textId="7E0796F5" w:rsidR="005C3A3E" w:rsidRPr="006F452C" w:rsidRDefault="005C3A3E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Tools </w:t>
      </w:r>
      <w:r w:rsidR="005669B9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programming languages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used to build</w:t>
      </w:r>
      <w:r w:rsidR="0057504A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are: </w:t>
      </w:r>
    </w:p>
    <w:p w14:paraId="2899F60F" w14:textId="398E7B95" w:rsidR="005C3A3E" w:rsidRPr="00F954B5" w:rsidRDefault="00F954B5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C3A3E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>V</w:t>
      </w:r>
      <w:r w:rsidR="00F12CA1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isual </w:t>
      </w:r>
      <w:r w:rsidR="005C3A3E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F12CA1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>tudio</w:t>
      </w:r>
      <w:r w:rsidR="005C3A3E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2CA1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5C3A3E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>ode –</w:t>
      </w:r>
      <w:r w:rsidR="00F12CA1" w:rsidRPr="00F954B5">
        <w:rPr>
          <w:rFonts w:ascii="Times New Roman" w:hAnsi="Times New Roman" w:cs="Times New Roman"/>
          <w:sz w:val="24"/>
          <w:szCs w:val="24"/>
        </w:rPr>
        <w:t xml:space="preserve"> </w:t>
      </w:r>
      <w:r w:rsidR="00F12CA1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Visual Studio Code is a powerful source code editor which runs on desktop and is available for Windows, macOS and Linux. It comes with built-in support for JavaScript, TypeScript and Node.js and has a rich ecosystem of extensions for other languages (such as C++, C#, Java, Python, PHP, Go) and runtimes (such as .NET and Unity). VS code integrate with Azure and GitHub to develop, debug, and deploy all from one place. </w:t>
      </w:r>
      <w:r w:rsidR="009662EF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great for deploying web applications to the cloud but in this phase of my business it’s not necessary. </w:t>
      </w:r>
    </w:p>
    <w:p w14:paraId="46F59396" w14:textId="6CFB9D6C" w:rsidR="006F452C" w:rsidRDefault="005C3A3E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Hyper</w:t>
      </w:r>
      <w:r w:rsidR="00641F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Text Markup Language (HTML) is the language used to make website page reports.</w:t>
      </w:r>
      <w:r w:rsid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isn't a programming language; it is a markup language, which implies it is a framework for recognizing and portraying the different parts of a report like headings, passages, and records. The markup shows the report's hidden design (you can consider it a definite, machine-decipherable blueprint). The most ideal approach to learn HTML is to work out certain pages by hand, as I was doing in this work.</w:t>
      </w:r>
    </w:p>
    <w:p w14:paraId="282BE94C" w14:textId="4F9D94EB" w:rsidR="00C320A4" w:rsidRPr="00C320A4" w:rsidRDefault="00C320A4" w:rsidP="00C320A4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20A4">
        <w:rPr>
          <w:rFonts w:ascii="Times New Roman" w:hAnsi="Times New Roman" w:cs="Times New Roman"/>
          <w:color w:val="000000" w:themeColor="text1"/>
          <w:sz w:val="24"/>
          <w:szCs w:val="24"/>
        </w:rPr>
        <w:t>A .html file is made up of many HTML elements. There are two main types of HTML elements:</w:t>
      </w:r>
    </w:p>
    <w:p w14:paraId="37A1DA35" w14:textId="77777777" w:rsidR="00C320A4" w:rsidRPr="00C320A4" w:rsidRDefault="00C320A4" w:rsidP="00C320A4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20A4">
        <w:rPr>
          <w:rFonts w:ascii="Times New Roman" w:hAnsi="Times New Roman" w:cs="Times New Roman"/>
          <w:color w:val="000000" w:themeColor="text1"/>
          <w:sz w:val="24"/>
          <w:szCs w:val="24"/>
        </w:rPr>
        <w:t>HTML Elements with Opening and Closing Tags</w:t>
      </w:r>
    </w:p>
    <w:p w14:paraId="573CF5AD" w14:textId="77777777" w:rsidR="00C320A4" w:rsidRPr="00C320A4" w:rsidRDefault="00C320A4" w:rsidP="00C320A4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20A4">
        <w:rPr>
          <w:rFonts w:ascii="Times New Roman" w:hAnsi="Times New Roman" w:cs="Times New Roman"/>
          <w:color w:val="000000" w:themeColor="text1"/>
          <w:sz w:val="24"/>
          <w:szCs w:val="24"/>
        </w:rPr>
        <w:t>Void Elements (Elements Without a Closing Tag)</w:t>
      </w:r>
    </w:p>
    <w:p w14:paraId="0BD33166" w14:textId="478BC5FA" w:rsidR="00C320A4" w:rsidRDefault="00C320A4" w:rsidP="00C320A4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I was </w:t>
      </w:r>
      <w:r w:rsidRPr="00C320A4">
        <w:rPr>
          <w:rFonts w:ascii="Times New Roman" w:hAnsi="Times New Roman" w:cs="Times New Roman"/>
          <w:color w:val="000000" w:themeColor="text1"/>
          <w:sz w:val="24"/>
          <w:szCs w:val="24"/>
        </w:rPr>
        <w:t>us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ing</w:t>
      </w:r>
      <w:r w:rsidRPr="00C320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elements of both kinds.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20A4">
        <w:rPr>
          <w:rFonts w:ascii="Times New Roman" w:hAnsi="Times New Roman" w:cs="Times New Roman"/>
          <w:color w:val="000000" w:themeColor="text1"/>
          <w:sz w:val="24"/>
          <w:szCs w:val="24"/>
        </w:rPr>
        <w:t>Each element is used to add and format different types of content in your HTML file.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20A4">
        <w:rPr>
          <w:rFonts w:ascii="Times New Roman" w:hAnsi="Times New Roman" w:cs="Times New Roman"/>
          <w:color w:val="000000" w:themeColor="text1"/>
          <w:sz w:val="24"/>
          <w:szCs w:val="24"/>
        </w:rPr>
        <w:t>There are many different elements that all have their respective tag name.</w:t>
      </w:r>
    </w:p>
    <w:p w14:paraId="3F68EA7B" w14:textId="76E935D9" w:rsidR="005C3A3E" w:rsidRPr="006F452C" w:rsidRDefault="00F954B5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Cascading Style Sheets (CSS)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s</w:t>
      </w:r>
      <w:r w:rsidR="005C3A3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tyling tool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. In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the website architecture business, how the page looks is known as its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introduction. That implies textual styles, </w:t>
      </w:r>
      <w:r w:rsidR="002163D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colours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, foundation pictures, line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separating, page design, etc are completely controlled with CSS. 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even add enhancements and fundamental movement to 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Web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page.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CSS likewise gives techniques to controlling how records will be introduced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in settings other than the conventional work area program, for example, on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paper or potentially on gadgets with little screen widths. It likewise has rules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for determining the nonvisual introduction of reports, for example, how they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will sound when peruse by a screen reader.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CSS is upheld somewhat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by every single present-day program. Even though it is feasible to distribute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pages utilizing HTML alone, most likely 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need to take on </w:t>
      </w:r>
      <w:r w:rsidR="00523BE7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templates,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</w:t>
      </w:r>
      <w:r w:rsid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52C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you do not stay with the program's default styles. </w:t>
      </w:r>
    </w:p>
    <w:p w14:paraId="19D96D8D" w14:textId="6BE502EA" w:rsidR="00523BE7" w:rsidRPr="00523BE7" w:rsidRDefault="005C3A3E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JavaScript 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which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is a scripting language that is utilized to add intelligence and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practices to website pages, including these (equitable to give some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examples): Checking structure passages for legitimate sections. Trading out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styles for a component or a whole site. Causing the program to recall data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about the client for the following time she visits. Building interface gadgets,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for example, extending menus.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JavaScript is utilized to control the components on the page, the styles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applied to them, or even the actual program. There are </w:t>
      </w:r>
      <w:r w:rsidR="009C1A1E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another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scripting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dialects, however, Java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Script is the norm</w:t>
      </w:r>
      <w:r w:rsidR="009C1A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generally omnipresent. </w:t>
      </w:r>
      <w:r w:rsidR="007067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Some basic sites are assortments of static HTML archives and picture</w:t>
      </w:r>
      <w:r w:rsidR="007067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records, however, most business locales have further developed usefulness,</w:t>
      </w:r>
      <w:r w:rsidR="007067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for example, structures dealing with, powerfully created pages, shopping</w:t>
      </w:r>
      <w:r w:rsidR="007067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3BE7" w:rsidRPr="00523BE7">
        <w:rPr>
          <w:rFonts w:ascii="Times New Roman" w:hAnsi="Times New Roman" w:cs="Times New Roman"/>
          <w:color w:val="000000" w:themeColor="text1"/>
          <w:sz w:val="24"/>
          <w:szCs w:val="24"/>
        </w:rPr>
        <w:t>baskets, content administration frameworks, information bases, etc.</w:t>
      </w:r>
    </w:p>
    <w:p w14:paraId="702A1303" w14:textId="06B0F476" w:rsidR="005C3A3E" w:rsidRPr="006F452C" w:rsidRDefault="005C3A3E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•</w:t>
      </w:r>
      <w:r w:rsidR="004D5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Bootstrap </w:t>
      </w:r>
      <w:r w:rsidR="004D5755">
        <w:rPr>
          <w:rFonts w:ascii="Times New Roman" w:hAnsi="Times New Roman" w:cs="Times New Roman"/>
          <w:color w:val="000000" w:themeColor="text1"/>
          <w:sz w:val="24"/>
          <w:szCs w:val="24"/>
        </w:rPr>
        <w:t>v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4D5755">
        <w:rPr>
          <w:rFonts w:ascii="Times New Roman" w:hAnsi="Times New Roman" w:cs="Times New Roman"/>
          <w:color w:val="000000" w:themeColor="text1"/>
          <w:sz w:val="24"/>
          <w:szCs w:val="24"/>
        </w:rPr>
        <w:t>.0</w:t>
      </w:r>
      <w:r w:rsidR="009E05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="004D5755" w:rsidRPr="004D5755">
        <w:rPr>
          <w:rFonts w:ascii="Times New Roman" w:hAnsi="Times New Roman" w:cs="Times New Roman"/>
          <w:color w:val="000000" w:themeColor="text1"/>
          <w:sz w:val="24"/>
          <w:szCs w:val="24"/>
        </w:rPr>
        <w:t>front-end open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5755" w:rsidRPr="004D5755">
        <w:rPr>
          <w:rFonts w:ascii="Times New Roman" w:hAnsi="Times New Roman" w:cs="Times New Roman"/>
          <w:color w:val="000000" w:themeColor="text1"/>
          <w:sz w:val="24"/>
          <w:szCs w:val="24"/>
        </w:rPr>
        <w:t>source toolkit, featuring Sass variables and mixins, responsive grid system, extensive prebuilt components, and powerful JavaScript plugins.</w:t>
      </w:r>
      <w:r w:rsidR="003536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536B1" w:rsidRPr="003536B1">
        <w:rPr>
          <w:rFonts w:ascii="Times New Roman" w:hAnsi="Times New Roman" w:cs="Times New Roman"/>
          <w:color w:val="000000" w:themeColor="text1"/>
          <w:sz w:val="24"/>
          <w:szCs w:val="24"/>
        </w:rPr>
        <w:t>As developers, it's common to use resources and frameworks built by other developers. This allows us to save time whenever we start new projects because we don't need to code everything from scratch.</w:t>
      </w:r>
    </w:p>
    <w:p w14:paraId="19283E0C" w14:textId="08000CA1" w:rsidR="005C3A3E" w:rsidRDefault="005C3A3E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4D5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Git repositories / GIT – free server to allow us to store and host static websites providing the preview and some live testing functionalities. 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>Before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start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>ed to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Git, 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make it available on computer. Even if it’s already installed, it’s probably a good idea to update to the latest version. 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>download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>ed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source code and compile it 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myself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>The most official build is available for download on the Git website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F954B5" w:rsidRPr="00F95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https://git-scm.com/download/win and the download start automatically. </w:t>
      </w:r>
    </w:p>
    <w:p w14:paraId="31AE633B" w14:textId="263B06E7" w:rsidR="004D5755" w:rsidRPr="006F452C" w:rsidRDefault="00F954B5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4D5755">
        <w:rPr>
          <w:rFonts w:ascii="Times New Roman" w:hAnsi="Times New Roman" w:cs="Times New Roman"/>
          <w:color w:val="000000" w:themeColor="text1"/>
          <w:sz w:val="24"/>
          <w:szCs w:val="24"/>
        </w:rPr>
        <w:t>Local storage for storing data in browser</w:t>
      </w:r>
      <w:r w:rsidR="001014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You can only store strings, 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>you</w:t>
      </w:r>
      <w:r w:rsidR="001014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can’t store numbers or bullion. </w:t>
      </w:r>
      <w:r w:rsidR="00216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didn’t use complex data base as I need only to collect emails from customers who are interested at the moment. Once I have all details for retreat I’ll contact them back. </w:t>
      </w:r>
    </w:p>
    <w:p w14:paraId="36821A74" w14:textId="77777777" w:rsidR="009F6344" w:rsidRPr="006F452C" w:rsidRDefault="009F6344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6BAF92" w14:textId="4CD21383" w:rsidR="00C6484F" w:rsidRPr="006F452C" w:rsidRDefault="00C6484F" w:rsidP="003D33AD">
      <w:pPr>
        <w:pStyle w:val="Heading1"/>
        <w:numPr>
          <w:ilvl w:val="0"/>
          <w:numId w:val="1"/>
        </w:numPr>
        <w:spacing w:after="120" w:line="480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510820296"/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Project </w:t>
      </w:r>
      <w:r w:rsidR="00BE27CB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lan</w:t>
      </w:r>
      <w:bookmarkEnd w:id="4"/>
    </w:p>
    <w:p w14:paraId="1A72B80A" w14:textId="77777777" w:rsidR="00BE27CB" w:rsidRPr="006F452C" w:rsidRDefault="00BE27CB" w:rsidP="003D33A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36FAE5" w14:textId="229C54B3" w:rsidR="00E32B23" w:rsidRPr="006F452C" w:rsidRDefault="0035457D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 xml:space="preserve">Homepage: </w:t>
      </w:r>
      <w:r w:rsidR="002163D7">
        <w:rPr>
          <w:rFonts w:ascii="Times New Roman" w:hAnsi="Times New Roman" w:cs="Times New Roman"/>
          <w:sz w:val="24"/>
          <w:szCs w:val="24"/>
        </w:rPr>
        <w:t>explained</w:t>
      </w:r>
      <w:r w:rsidRPr="006F452C">
        <w:rPr>
          <w:rFonts w:ascii="Times New Roman" w:hAnsi="Times New Roman" w:cs="Times New Roman"/>
          <w:sz w:val="24"/>
          <w:szCs w:val="24"/>
        </w:rPr>
        <w:t xml:space="preserve"> who </w:t>
      </w:r>
      <w:r w:rsidR="002163D7">
        <w:rPr>
          <w:rFonts w:ascii="Times New Roman" w:hAnsi="Times New Roman" w:cs="Times New Roman"/>
          <w:sz w:val="24"/>
          <w:szCs w:val="24"/>
        </w:rPr>
        <w:t>We</w:t>
      </w:r>
      <w:r w:rsidRPr="006F452C">
        <w:rPr>
          <w:rFonts w:ascii="Times New Roman" w:hAnsi="Times New Roman" w:cs="Times New Roman"/>
          <w:sz w:val="24"/>
          <w:szCs w:val="24"/>
        </w:rPr>
        <w:t xml:space="preserve"> are and what </w:t>
      </w:r>
      <w:r w:rsidR="002163D7">
        <w:rPr>
          <w:rFonts w:ascii="Times New Roman" w:hAnsi="Times New Roman" w:cs="Times New Roman"/>
          <w:sz w:val="24"/>
          <w:szCs w:val="24"/>
        </w:rPr>
        <w:t xml:space="preserve">We </w:t>
      </w:r>
      <w:r w:rsidRPr="006F452C">
        <w:rPr>
          <w:rFonts w:ascii="Times New Roman" w:hAnsi="Times New Roman" w:cs="Times New Roman"/>
          <w:sz w:val="24"/>
          <w:szCs w:val="24"/>
        </w:rPr>
        <w:t>do, content boxes with more information on services</w:t>
      </w:r>
      <w:r w:rsidR="00E32B23" w:rsidRPr="006F452C">
        <w:rPr>
          <w:rFonts w:ascii="Times New Roman" w:hAnsi="Times New Roman" w:cs="Times New Roman"/>
          <w:sz w:val="24"/>
          <w:szCs w:val="24"/>
        </w:rPr>
        <w:t>.</w:t>
      </w:r>
    </w:p>
    <w:p w14:paraId="275F82F7" w14:textId="526E3544" w:rsidR="00BE27CB" w:rsidRPr="006F452C" w:rsidRDefault="00E32B23" w:rsidP="003D33AD">
      <w:pPr>
        <w:pStyle w:val="Style-2"/>
        <w:numPr>
          <w:ilvl w:val="0"/>
          <w:numId w:val="15"/>
        </w:numPr>
        <w:spacing w:line="480" w:lineRule="auto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 w:rsidRPr="006F452C">
        <w:rPr>
          <w:sz w:val="24"/>
          <w:szCs w:val="24"/>
        </w:rPr>
        <w:t>A</w:t>
      </w:r>
      <w:r w:rsidR="0035457D" w:rsidRPr="006F452C">
        <w:rPr>
          <w:sz w:val="24"/>
          <w:szCs w:val="24"/>
        </w:rPr>
        <w:t xml:space="preserve">bout: </w:t>
      </w:r>
      <w:r w:rsidR="00BE27CB" w:rsidRPr="006F452C">
        <w:rPr>
          <w:rFonts w:eastAsia="Arial"/>
          <w:color w:val="000000" w:themeColor="text1"/>
          <w:sz w:val="24"/>
          <w:szCs w:val="24"/>
        </w:rPr>
        <w:t>Where I describe myself as a yoga teacher, including training, education, and any formal qualifications I hold. It is basically a short bio.</w:t>
      </w:r>
    </w:p>
    <w:p w14:paraId="68FE5A9A" w14:textId="14F36A7F" w:rsidR="00BE27CB" w:rsidRPr="006F452C" w:rsidRDefault="00BE27CB" w:rsidP="003D33AD">
      <w:pPr>
        <w:pStyle w:val="Style-2"/>
        <w:numPr>
          <w:ilvl w:val="0"/>
          <w:numId w:val="15"/>
        </w:numPr>
        <w:spacing w:line="480" w:lineRule="auto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 w:rsidRPr="006F452C">
        <w:rPr>
          <w:rFonts w:eastAsia="Arial"/>
          <w:color w:val="000000" w:themeColor="text1"/>
          <w:sz w:val="24"/>
          <w:szCs w:val="24"/>
        </w:rPr>
        <w:t>Styles &amp; Class Formats: Explain the different yoga styles that I teach and give more information about the kind of classes I offer</w:t>
      </w:r>
      <w:r w:rsidR="002163D7">
        <w:rPr>
          <w:rFonts w:eastAsia="Arial"/>
          <w:color w:val="000000" w:themeColor="text1"/>
          <w:sz w:val="24"/>
          <w:szCs w:val="24"/>
        </w:rPr>
        <w:t xml:space="preserve">. </w:t>
      </w:r>
    </w:p>
    <w:p w14:paraId="6CA54612" w14:textId="626A2C4C" w:rsidR="00BE27CB" w:rsidRDefault="00526836" w:rsidP="003D33AD">
      <w:pPr>
        <w:pStyle w:val="Style-2"/>
        <w:numPr>
          <w:ilvl w:val="0"/>
          <w:numId w:val="15"/>
        </w:numPr>
        <w:spacing w:line="480" w:lineRule="auto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 w:rsidRPr="006F452C">
        <w:rPr>
          <w:sz w:val="24"/>
          <w:szCs w:val="24"/>
        </w:rPr>
        <w:lastRenderedPageBreak/>
        <w:t>Retreats</w:t>
      </w:r>
      <w:r w:rsidR="0035457D" w:rsidRPr="006F452C">
        <w:rPr>
          <w:sz w:val="24"/>
          <w:szCs w:val="24"/>
        </w:rPr>
        <w:t xml:space="preserve">: </w:t>
      </w:r>
      <w:r w:rsidR="00BE27CB" w:rsidRPr="006F452C">
        <w:rPr>
          <w:rFonts w:eastAsia="Arial"/>
          <w:color w:val="000000" w:themeColor="text1"/>
          <w:sz w:val="24"/>
          <w:szCs w:val="24"/>
        </w:rPr>
        <w:t>List of</w:t>
      </w:r>
      <w:r w:rsidR="004A3AD7">
        <w:rPr>
          <w:rFonts w:eastAsia="Arial"/>
          <w:color w:val="000000" w:themeColor="text1"/>
          <w:sz w:val="24"/>
          <w:szCs w:val="24"/>
        </w:rPr>
        <w:t xml:space="preserve"> everything what can be expected at retreat</w:t>
      </w:r>
      <w:r w:rsidR="00BE27CB" w:rsidRPr="006F452C">
        <w:rPr>
          <w:rFonts w:eastAsia="Arial"/>
          <w:color w:val="000000" w:themeColor="text1"/>
          <w:sz w:val="24"/>
          <w:szCs w:val="24"/>
        </w:rPr>
        <w:t xml:space="preserve">. Provide links to Google Maps listings and </w:t>
      </w:r>
      <w:r w:rsidR="004A3AD7">
        <w:rPr>
          <w:rFonts w:eastAsia="Arial"/>
          <w:color w:val="000000" w:themeColor="text1"/>
          <w:sz w:val="24"/>
          <w:szCs w:val="24"/>
        </w:rPr>
        <w:t xml:space="preserve">Bale video tour </w:t>
      </w:r>
      <w:r w:rsidR="00BE27CB" w:rsidRPr="006F452C">
        <w:rPr>
          <w:rFonts w:eastAsia="Arial"/>
          <w:color w:val="000000" w:themeColor="text1"/>
          <w:sz w:val="24"/>
          <w:szCs w:val="24"/>
        </w:rPr>
        <w:t>so that people can find the locations quickly and get the information they need</w:t>
      </w:r>
      <w:r w:rsidR="004A3AD7">
        <w:rPr>
          <w:rFonts w:eastAsia="Arial"/>
          <w:color w:val="000000" w:themeColor="text1"/>
          <w:sz w:val="24"/>
          <w:szCs w:val="24"/>
        </w:rPr>
        <w:t xml:space="preserve"> about Bale village. </w:t>
      </w:r>
    </w:p>
    <w:p w14:paraId="1E3239B7" w14:textId="0E1A2766" w:rsidR="002163D7" w:rsidRPr="006F452C" w:rsidRDefault="002163D7" w:rsidP="003D33AD">
      <w:pPr>
        <w:pStyle w:val="Style-2"/>
        <w:numPr>
          <w:ilvl w:val="0"/>
          <w:numId w:val="15"/>
        </w:numPr>
        <w:spacing w:line="480" w:lineRule="auto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>
        <w:rPr>
          <w:sz w:val="24"/>
          <w:szCs w:val="24"/>
        </w:rPr>
        <w:t>Meet the team:</w:t>
      </w:r>
      <w:r>
        <w:rPr>
          <w:rFonts w:eastAsia="Arial"/>
          <w:color w:val="000000" w:themeColor="text1"/>
          <w:sz w:val="24"/>
          <w:szCs w:val="24"/>
        </w:rPr>
        <w:t xml:space="preserve"> personal chef and personal driver. </w:t>
      </w:r>
    </w:p>
    <w:p w14:paraId="209B2D76" w14:textId="21246E71" w:rsidR="004C7862" w:rsidRPr="006F452C" w:rsidRDefault="0035457D" w:rsidP="003D33AD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 xml:space="preserve">Contact: Contact form as well as other options to get in touch with </w:t>
      </w:r>
      <w:r w:rsidR="00526836" w:rsidRPr="006F452C">
        <w:rPr>
          <w:rFonts w:ascii="Times New Roman" w:hAnsi="Times New Roman" w:cs="Times New Roman"/>
          <w:sz w:val="24"/>
          <w:szCs w:val="24"/>
        </w:rPr>
        <w:t>me</w:t>
      </w:r>
      <w:r w:rsidRPr="006F452C">
        <w:rPr>
          <w:rFonts w:ascii="Times New Roman" w:hAnsi="Times New Roman" w:cs="Times New Roman"/>
          <w:sz w:val="24"/>
          <w:szCs w:val="24"/>
        </w:rPr>
        <w:t xml:space="preserve">. </w:t>
      </w:r>
      <w:r w:rsidR="004C7862" w:rsidRPr="006F452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Some students may like to ask questions before booking retreat. I will offer email</w:t>
      </w:r>
      <w:r w:rsidR="004A3AD7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r w:rsidR="004C7862" w:rsidRPr="006F452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and social media profile</w:t>
      </w:r>
      <w:r w:rsidR="004A3AD7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. </w:t>
      </w:r>
    </w:p>
    <w:p w14:paraId="7C2BCB39" w14:textId="77777777" w:rsidR="004C7862" w:rsidRPr="006F452C" w:rsidRDefault="004C7862" w:rsidP="003D33AD">
      <w:pPr>
        <w:pStyle w:val="Style-2"/>
        <w:numPr>
          <w:ilvl w:val="0"/>
          <w:numId w:val="15"/>
        </w:numPr>
        <w:spacing w:line="480" w:lineRule="auto"/>
        <w:contextualSpacing/>
        <w:jc w:val="both"/>
        <w:rPr>
          <w:rFonts w:eastAsia="Arial"/>
          <w:color w:val="000000" w:themeColor="text1"/>
          <w:sz w:val="24"/>
          <w:szCs w:val="24"/>
        </w:rPr>
      </w:pPr>
      <w:r w:rsidRPr="006F452C">
        <w:rPr>
          <w:rFonts w:eastAsia="Arial"/>
          <w:color w:val="000000" w:themeColor="text1"/>
          <w:sz w:val="24"/>
          <w:szCs w:val="24"/>
        </w:rPr>
        <w:t xml:space="preserve">Fees: Retreat fee information in detail to avoid any misunderstandings later. </w:t>
      </w:r>
    </w:p>
    <w:p w14:paraId="2639A132" w14:textId="4E0801F1" w:rsidR="0034070F" w:rsidRPr="006F452C" w:rsidRDefault="0034070F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C41D46" w14:textId="4C8571DC" w:rsidR="0034070F" w:rsidRPr="00586CD5" w:rsidRDefault="0034070F" w:rsidP="00586CD5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CD5">
        <w:rPr>
          <w:rFonts w:ascii="Times New Roman" w:hAnsi="Times New Roman" w:cs="Times New Roman"/>
          <w:sz w:val="24"/>
          <w:szCs w:val="24"/>
        </w:rPr>
        <w:t>Layout</w:t>
      </w:r>
    </w:p>
    <w:p w14:paraId="36A3BCC1" w14:textId="77777777" w:rsidR="0034070F" w:rsidRPr="006F452C" w:rsidRDefault="0034070F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F4A80" w14:textId="28152290" w:rsidR="0034070F" w:rsidRDefault="0034070F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>Website is constructed to be presented on a single windo</w:t>
      </w:r>
      <w:r w:rsidR="00890BE0">
        <w:rPr>
          <w:rFonts w:ascii="Times New Roman" w:hAnsi="Times New Roman" w:cs="Times New Roman"/>
          <w:sz w:val="24"/>
          <w:szCs w:val="24"/>
        </w:rPr>
        <w:t xml:space="preserve">w. </w:t>
      </w:r>
      <w:r w:rsidR="00890BE0" w:rsidRPr="00890BE0">
        <w:rPr>
          <w:rFonts w:ascii="Times New Roman" w:hAnsi="Times New Roman" w:cs="Times New Roman"/>
          <w:sz w:val="24"/>
          <w:szCs w:val="24"/>
        </w:rPr>
        <w:t>A single-page application (SPA) is a web application or website that interacts with the user by dynamically rewriting the current web page with new data from the web server, instead of the default method of a web browser loading entire new pages. The goal is faster transitions</w:t>
      </w:r>
      <w:r w:rsidR="0007356F">
        <w:rPr>
          <w:rFonts w:ascii="Times New Roman" w:hAnsi="Times New Roman" w:cs="Times New Roman"/>
          <w:sz w:val="24"/>
          <w:szCs w:val="24"/>
        </w:rPr>
        <w:t xml:space="preserve">. </w:t>
      </w:r>
      <w:r w:rsidR="00E37A5B">
        <w:rPr>
          <w:rFonts w:ascii="Times New Roman" w:hAnsi="Times New Roman" w:cs="Times New Roman"/>
          <w:sz w:val="24"/>
          <w:szCs w:val="24"/>
        </w:rPr>
        <w:t xml:space="preserve">At the top of </w:t>
      </w:r>
      <w:r w:rsidRPr="006F452C">
        <w:rPr>
          <w:rFonts w:ascii="Times New Roman" w:hAnsi="Times New Roman" w:cs="Times New Roman"/>
          <w:sz w:val="24"/>
          <w:szCs w:val="24"/>
        </w:rPr>
        <w:t xml:space="preserve">website is </w:t>
      </w:r>
      <w:r w:rsidR="00E37A5B">
        <w:rPr>
          <w:rFonts w:ascii="Times New Roman" w:hAnsi="Times New Roman" w:cs="Times New Roman"/>
          <w:sz w:val="24"/>
          <w:szCs w:val="24"/>
        </w:rPr>
        <w:t xml:space="preserve">a </w:t>
      </w:r>
      <w:r w:rsidRPr="006F452C">
        <w:rPr>
          <w:rFonts w:ascii="Times New Roman" w:hAnsi="Times New Roman" w:cs="Times New Roman"/>
          <w:sz w:val="24"/>
          <w:szCs w:val="24"/>
        </w:rPr>
        <w:t>responsive navigation area.</w:t>
      </w:r>
      <w:r w:rsidR="00E37A5B">
        <w:rPr>
          <w:rFonts w:ascii="Times New Roman" w:hAnsi="Times New Roman" w:cs="Times New Roman"/>
          <w:sz w:val="24"/>
          <w:szCs w:val="24"/>
        </w:rPr>
        <w:t xml:space="preserve"> It contains Home, </w:t>
      </w:r>
      <w:r w:rsidR="00586CD5">
        <w:rPr>
          <w:rFonts w:ascii="Times New Roman" w:hAnsi="Times New Roman" w:cs="Times New Roman"/>
          <w:sz w:val="24"/>
          <w:szCs w:val="24"/>
        </w:rPr>
        <w:t>About</w:t>
      </w:r>
      <w:r w:rsidR="00E37A5B">
        <w:rPr>
          <w:rFonts w:ascii="Times New Roman" w:hAnsi="Times New Roman" w:cs="Times New Roman"/>
          <w:sz w:val="24"/>
          <w:szCs w:val="24"/>
        </w:rPr>
        <w:t xml:space="preserve"> us, </w:t>
      </w:r>
      <w:r w:rsidR="00586CD5">
        <w:rPr>
          <w:rFonts w:ascii="Times New Roman" w:hAnsi="Times New Roman" w:cs="Times New Roman"/>
          <w:sz w:val="24"/>
          <w:szCs w:val="24"/>
        </w:rPr>
        <w:t>R</w:t>
      </w:r>
      <w:r w:rsidR="00E37A5B">
        <w:rPr>
          <w:rFonts w:ascii="Times New Roman" w:hAnsi="Times New Roman" w:cs="Times New Roman"/>
          <w:sz w:val="24"/>
          <w:szCs w:val="24"/>
        </w:rPr>
        <w:t xml:space="preserve">etreat and Contact us. </w:t>
      </w:r>
    </w:p>
    <w:p w14:paraId="4DDBBE7C" w14:textId="1168AE7C" w:rsidR="00804606" w:rsidRDefault="00804606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606">
        <w:rPr>
          <w:rFonts w:ascii="Times New Roman" w:hAnsi="Times New Roman" w:cs="Times New Roman"/>
          <w:sz w:val="24"/>
          <w:szCs w:val="24"/>
        </w:rPr>
        <w:t>Navbars are a common UI component that provide users with a quick, familiar way of navigating around your website.</w:t>
      </w:r>
    </w:p>
    <w:p w14:paraId="1D3B75EA" w14:textId="536193B6" w:rsidR="00E37A5B" w:rsidRDefault="00E37A5B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235115" wp14:editId="5F4518DD">
            <wp:extent cx="5731510" cy="3232785"/>
            <wp:effectExtent l="0" t="0" r="2540" b="571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E739" w14:textId="0E09052A" w:rsidR="00586CD5" w:rsidRPr="00586CD5" w:rsidRDefault="00E37A5B" w:rsidP="003D33AD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37A5B">
        <w:rPr>
          <w:rFonts w:ascii="Times New Roman" w:hAnsi="Times New Roman" w:cs="Times New Roman"/>
          <w:i/>
          <w:iCs/>
          <w:sz w:val="24"/>
          <w:szCs w:val="24"/>
        </w:rPr>
        <w:t xml:space="preserve">Picture </w:t>
      </w:r>
      <w:r w:rsidR="00586CD5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E37A5B">
        <w:rPr>
          <w:rFonts w:ascii="Times New Roman" w:hAnsi="Times New Roman" w:cs="Times New Roman"/>
          <w:i/>
          <w:iCs/>
          <w:sz w:val="24"/>
          <w:szCs w:val="24"/>
        </w:rPr>
        <w:t>. Responsive Nav bar</w:t>
      </w:r>
    </w:p>
    <w:p w14:paraId="37AB7C15" w14:textId="77777777" w:rsidR="00586CD5" w:rsidRDefault="00586CD5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637983" w14:textId="77777777" w:rsidR="00586CD5" w:rsidRDefault="00586CD5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35286" w14:textId="77777777" w:rsidR="00586CD5" w:rsidRDefault="00586CD5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03AD0" w14:textId="77777777" w:rsidR="00586CD5" w:rsidRDefault="00586CD5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7CEE41" w14:textId="77777777" w:rsidR="00586CD5" w:rsidRDefault="00586CD5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DCC688" w14:textId="77777777" w:rsidR="00586CD5" w:rsidRDefault="00586CD5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9DAE2" w14:textId="77777777" w:rsidR="00586CD5" w:rsidRDefault="00586CD5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27F5B4" w14:textId="77777777" w:rsidR="00586CD5" w:rsidRDefault="00586CD5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9DC09" w14:textId="51D78B10" w:rsidR="00E21697" w:rsidRDefault="00E21697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Middle area contains picture with retreat content. Everything is presented in one </w:t>
      </w:r>
      <w:r w:rsidR="003536B1">
        <w:rPr>
          <w:rFonts w:ascii="Times New Roman" w:hAnsi="Times New Roman" w:cs="Times New Roman"/>
          <w:sz w:val="24"/>
          <w:szCs w:val="24"/>
        </w:rPr>
        <w:t>page,</w:t>
      </w:r>
      <w:r>
        <w:rPr>
          <w:rFonts w:ascii="Times New Roman" w:hAnsi="Times New Roman" w:cs="Times New Roman"/>
          <w:sz w:val="24"/>
          <w:szCs w:val="24"/>
        </w:rPr>
        <w:t xml:space="preserve"> and it call user to book retreat after they see all those beautiful things included at one place. </w:t>
      </w:r>
      <w:r w:rsidR="003536B1">
        <w:rPr>
          <w:rFonts w:ascii="Times New Roman" w:hAnsi="Times New Roman" w:cs="Times New Roman"/>
          <w:sz w:val="24"/>
          <w:szCs w:val="24"/>
        </w:rPr>
        <w:t xml:space="preserve">I didn’t want to use carousel as I want to show everything what they will get and make them to book retreat. </w:t>
      </w:r>
    </w:p>
    <w:p w14:paraId="5F438C1B" w14:textId="3D62CE16" w:rsidR="00E21697" w:rsidRDefault="00E21697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8BD4BC" wp14:editId="0254A785">
            <wp:extent cx="5669280" cy="3308860"/>
            <wp:effectExtent l="0" t="0" r="7620" b="6350"/>
            <wp:docPr id="4" name="Picture 4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ers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26" cy="33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F886" w14:textId="12C55666" w:rsidR="00E21697" w:rsidRDefault="00E21697" w:rsidP="003D33AD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1697">
        <w:rPr>
          <w:rFonts w:ascii="Times New Roman" w:hAnsi="Times New Roman" w:cs="Times New Roman"/>
          <w:i/>
          <w:iCs/>
          <w:sz w:val="24"/>
          <w:szCs w:val="24"/>
        </w:rPr>
        <w:t xml:space="preserve">Picture </w:t>
      </w:r>
      <w:r w:rsidR="00F035EC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E21697">
        <w:rPr>
          <w:rFonts w:ascii="Times New Roman" w:hAnsi="Times New Roman" w:cs="Times New Roman"/>
          <w:i/>
          <w:iCs/>
          <w:sz w:val="24"/>
          <w:szCs w:val="24"/>
        </w:rPr>
        <w:t xml:space="preserve">. Middle section </w:t>
      </w:r>
    </w:p>
    <w:p w14:paraId="362ADD61" w14:textId="2E048A79" w:rsidR="00E21697" w:rsidRPr="00E21697" w:rsidRDefault="00E21697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pictures in retreat program. Very simple and clean. </w:t>
      </w:r>
    </w:p>
    <w:p w14:paraId="16387892" w14:textId="7F410165" w:rsidR="00E21697" w:rsidRDefault="00E21697" w:rsidP="003D33AD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F2670F9" wp14:editId="1252B95B">
            <wp:extent cx="5731510" cy="328358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7DCB" w14:textId="6063ED7C" w:rsidR="00E21697" w:rsidRDefault="00E21697" w:rsidP="003D33AD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Picture 4. Retreat content</w:t>
      </w:r>
    </w:p>
    <w:p w14:paraId="5BD8F797" w14:textId="69B2E23C" w:rsidR="00E21697" w:rsidRDefault="00E21697" w:rsidP="003D33AD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5A2F12CC" wp14:editId="14CDAF42">
            <wp:extent cx="5731510" cy="299593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FEE7" w14:textId="47406C2B" w:rsidR="00605DD0" w:rsidRPr="00E21697" w:rsidRDefault="00605DD0" w:rsidP="003D33AD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Picture 5. Contact section </w:t>
      </w:r>
    </w:p>
    <w:p w14:paraId="54285B5D" w14:textId="4F94186E" w:rsidR="0034070F" w:rsidRPr="006F452C" w:rsidRDefault="0034070F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 xml:space="preserve">Booking section is the </w:t>
      </w:r>
      <w:r w:rsidR="00E21697">
        <w:rPr>
          <w:rFonts w:ascii="Times New Roman" w:hAnsi="Times New Roman" w:cs="Times New Roman"/>
          <w:sz w:val="24"/>
          <w:szCs w:val="24"/>
        </w:rPr>
        <w:t xml:space="preserve">last </w:t>
      </w:r>
      <w:r w:rsidRPr="006F452C">
        <w:rPr>
          <w:rFonts w:ascii="Times New Roman" w:hAnsi="Times New Roman" w:cs="Times New Roman"/>
          <w:sz w:val="24"/>
          <w:szCs w:val="24"/>
        </w:rPr>
        <w:t>part</w:t>
      </w:r>
      <w:r w:rsidR="00E21697">
        <w:rPr>
          <w:rFonts w:ascii="Times New Roman" w:hAnsi="Times New Roman" w:cs="Times New Roman"/>
          <w:sz w:val="24"/>
          <w:szCs w:val="24"/>
        </w:rPr>
        <w:t>. As I am still not sure about exact date</w:t>
      </w:r>
      <w:r w:rsidR="00605DD0">
        <w:rPr>
          <w:rFonts w:ascii="Times New Roman" w:hAnsi="Times New Roman" w:cs="Times New Roman"/>
          <w:sz w:val="24"/>
          <w:szCs w:val="24"/>
        </w:rPr>
        <w:t xml:space="preserve"> of retreat and this Website is going to be used for real business</w:t>
      </w:r>
      <w:r w:rsidR="00E21697">
        <w:rPr>
          <w:rFonts w:ascii="Times New Roman" w:hAnsi="Times New Roman" w:cs="Times New Roman"/>
          <w:sz w:val="24"/>
          <w:szCs w:val="24"/>
        </w:rPr>
        <w:t xml:space="preserve">, in contact form I just want to collect email addresses from all people interested. Once when I have exact details, I’ll contact everyone. At left side they can chose between 3 types of </w:t>
      </w:r>
      <w:r w:rsidR="00605DD0">
        <w:rPr>
          <w:rFonts w:ascii="Times New Roman" w:hAnsi="Times New Roman" w:cs="Times New Roman"/>
          <w:sz w:val="24"/>
          <w:szCs w:val="24"/>
        </w:rPr>
        <w:t xml:space="preserve">rooms, so I know which kind of villa I have to reserve. </w:t>
      </w:r>
    </w:p>
    <w:p w14:paraId="08E2F458" w14:textId="1BE68E89" w:rsidR="005C3A3E" w:rsidRDefault="00276EE7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BCC28" wp14:editId="69F5F5E0">
            <wp:extent cx="5731510" cy="448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D06B" w14:textId="037AA0F9" w:rsidR="00276EE7" w:rsidRPr="00276EE7" w:rsidRDefault="00276EE7" w:rsidP="003D33AD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76EE7">
        <w:rPr>
          <w:rFonts w:ascii="Times New Roman" w:hAnsi="Times New Roman" w:cs="Times New Roman"/>
          <w:i/>
          <w:iCs/>
          <w:sz w:val="24"/>
          <w:szCs w:val="24"/>
        </w:rPr>
        <w:t>Picture 7. Footer</w:t>
      </w:r>
    </w:p>
    <w:p w14:paraId="0798ACD9" w14:textId="4E5D87D5" w:rsidR="00605DD0" w:rsidRDefault="00804606" w:rsidP="0080460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606">
        <w:rPr>
          <w:rFonts w:ascii="Times New Roman" w:hAnsi="Times New Roman" w:cs="Times New Roman"/>
          <w:sz w:val="24"/>
          <w:szCs w:val="24"/>
        </w:rPr>
        <w:t xml:space="preserve">To finish up,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04606">
        <w:rPr>
          <w:rFonts w:ascii="Times New Roman" w:hAnsi="Times New Roman" w:cs="Times New Roman"/>
          <w:sz w:val="24"/>
          <w:szCs w:val="24"/>
        </w:rPr>
        <w:t xml:space="preserve"> implement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804606">
        <w:rPr>
          <w:rFonts w:ascii="Times New Roman" w:hAnsi="Times New Roman" w:cs="Times New Roman"/>
          <w:sz w:val="24"/>
          <w:szCs w:val="24"/>
        </w:rPr>
        <w:t xml:space="preserve"> the footer of our landing page. The footer of a website usually contains copyright, privacy policy or other company-related information. In our case, we'll just add a line of text on </w:t>
      </w:r>
      <w:r w:rsidR="00605DD0">
        <w:rPr>
          <w:rFonts w:ascii="Times New Roman" w:hAnsi="Times New Roman" w:cs="Times New Roman"/>
          <w:sz w:val="24"/>
          <w:szCs w:val="24"/>
        </w:rPr>
        <w:t xml:space="preserve">contact details and copy right. As well there is button for returning at the top of the page. </w:t>
      </w:r>
    </w:p>
    <w:p w14:paraId="0964AA14" w14:textId="77777777" w:rsidR="00605DD0" w:rsidRPr="006F452C" w:rsidRDefault="00605D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246519" w14:textId="4223A004" w:rsidR="00352BD0" w:rsidRPr="006F452C" w:rsidRDefault="00352BD0" w:rsidP="003D33A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 xml:space="preserve"> Testing </w:t>
      </w:r>
    </w:p>
    <w:p w14:paraId="6BBE934A" w14:textId="77777777" w:rsidR="005B7F59" w:rsidRPr="006F452C" w:rsidRDefault="005B7F59" w:rsidP="003D33A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C7E3C" w14:textId="77777777" w:rsidR="00352BD0" w:rsidRPr="006F452C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>Devices Tested</w:t>
      </w:r>
    </w:p>
    <w:p w14:paraId="53F56F64" w14:textId="0D43E594" w:rsidR="00352BD0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>• Android Phone – Browser Goo</w:t>
      </w:r>
      <w:r w:rsidR="00EF7168">
        <w:rPr>
          <w:rFonts w:ascii="Times New Roman" w:hAnsi="Times New Roman" w:cs="Times New Roman"/>
          <w:sz w:val="24"/>
          <w:szCs w:val="24"/>
        </w:rPr>
        <w:t>g</w:t>
      </w:r>
      <w:r w:rsidRPr="006F452C">
        <w:rPr>
          <w:rFonts w:ascii="Times New Roman" w:hAnsi="Times New Roman" w:cs="Times New Roman"/>
          <w:sz w:val="24"/>
          <w:szCs w:val="24"/>
        </w:rPr>
        <w:t>le Chrome</w:t>
      </w:r>
    </w:p>
    <w:p w14:paraId="4EAE8DD9" w14:textId="5C708251" w:rsidR="00605DD0" w:rsidRDefault="00605D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EBF8A" wp14:editId="1D22BF24">
            <wp:extent cx="3276600" cy="4429026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36" cy="444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46B3" w14:textId="6C031F5D" w:rsidR="00D702A6" w:rsidRPr="00D702A6" w:rsidRDefault="00D702A6" w:rsidP="003D33AD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702A6">
        <w:rPr>
          <w:rFonts w:ascii="Times New Roman" w:hAnsi="Times New Roman" w:cs="Times New Roman"/>
          <w:i/>
          <w:iCs/>
          <w:sz w:val="24"/>
          <w:szCs w:val="24"/>
        </w:rPr>
        <w:t xml:space="preserve">Picture 7. Small screen size (mobile phone) </w:t>
      </w:r>
    </w:p>
    <w:p w14:paraId="09BF2008" w14:textId="17049CE6" w:rsidR="00352BD0" w:rsidRPr="006F452C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 xml:space="preserve">• Microsoft Windows 10 – Lenovo Laptop - Browser Google Chrome (64-bit) Browser Mozilla Firefox (64 bit) Browser Microsoft Edge Version, Browser Opera </w:t>
      </w:r>
    </w:p>
    <w:p w14:paraId="5C61C197" w14:textId="37903D87" w:rsidR="00352BD0" w:rsidRPr="006F452C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 xml:space="preserve">• Virtual Machine – Linux, Browser Mozilla Firefox  </w:t>
      </w:r>
    </w:p>
    <w:p w14:paraId="71163A4C" w14:textId="501CE2DF" w:rsidR="00352BD0" w:rsidRPr="006F452C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 xml:space="preserve">What I was checking </w:t>
      </w:r>
    </w:p>
    <w:p w14:paraId="192E94CA" w14:textId="6BEC1EAD" w:rsidR="00352BD0" w:rsidRPr="006F452C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>• All links on home page working</w:t>
      </w:r>
    </w:p>
    <w:p w14:paraId="2B0EC33B" w14:textId="77777777" w:rsidR="00352BD0" w:rsidRPr="006F452C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>• Social Media links working</w:t>
      </w:r>
    </w:p>
    <w:p w14:paraId="70646A99" w14:textId="7F385555" w:rsidR="00352BD0" w:rsidRPr="006F452C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lastRenderedPageBreak/>
        <w:t>• Responsive Web Design working - website display resized correctly on different screen sizes, different windows sizes and devices</w:t>
      </w:r>
    </w:p>
    <w:p w14:paraId="1246446B" w14:textId="21F29AA3" w:rsidR="00352BD0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 xml:space="preserve">• Make sure </w:t>
      </w:r>
      <w:r w:rsidR="00D702A6">
        <w:rPr>
          <w:rFonts w:ascii="Times New Roman" w:hAnsi="Times New Roman" w:cs="Times New Roman"/>
          <w:sz w:val="24"/>
          <w:szCs w:val="24"/>
        </w:rPr>
        <w:t xml:space="preserve">all buttons are working </w:t>
      </w:r>
    </w:p>
    <w:p w14:paraId="732329EA" w14:textId="13FC61BB" w:rsidR="00D702A6" w:rsidRPr="006F452C" w:rsidRDefault="00D702A6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sure I can open in different browsers </w:t>
      </w:r>
    </w:p>
    <w:p w14:paraId="25C3BF57" w14:textId="46063621" w:rsidR="00916F21" w:rsidRPr="006F452C" w:rsidRDefault="00352BD0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52C">
        <w:rPr>
          <w:rFonts w:ascii="Times New Roman" w:hAnsi="Times New Roman" w:cs="Times New Roman"/>
          <w:sz w:val="24"/>
          <w:szCs w:val="24"/>
        </w:rPr>
        <w:t>• Make sure the “Contact” page opened and it was possible to send a message</w:t>
      </w:r>
    </w:p>
    <w:p w14:paraId="5318BB5E" w14:textId="77777777" w:rsidR="00916F21" w:rsidRPr="006F452C" w:rsidRDefault="00916F21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720775" w14:textId="6101535C" w:rsidR="002933AB" w:rsidRPr="006F452C" w:rsidRDefault="002933AB" w:rsidP="003D33AD">
      <w:pPr>
        <w:pStyle w:val="Heading1"/>
        <w:numPr>
          <w:ilvl w:val="0"/>
          <w:numId w:val="1"/>
        </w:numPr>
        <w:spacing w:after="120" w:line="480" w:lineRule="auto"/>
        <w:ind w:left="714" w:hanging="3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Toc510820297"/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Conclusion</w:t>
      </w:r>
      <w:bookmarkEnd w:id="5"/>
    </w:p>
    <w:p w14:paraId="0AE7DAC0" w14:textId="77777777" w:rsidR="00916F21" w:rsidRPr="006F452C" w:rsidRDefault="00916F21" w:rsidP="003D33A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CD2602" w14:textId="77777777" w:rsidR="00FD10A6" w:rsidRDefault="007E5124" w:rsidP="003D33A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At the moment yoga business is growing really fast. Research show that Croatia is very popular destination for Irish tourist. Ireland is "the most globe-traveling nation" according to data based on holiday bookings to 170 countries. So, I think that combination of that 2 (travel to Croatia and yoga) will be successful especially after COVID and lockdown. As I mention I am not solving other people issues as Web</w:t>
      </w:r>
      <w:r w:rsidR="00D05AAD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pages</w:t>
      </w: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like this already exist. I am trying to make my own business and spend more time with my baby as with this tempo is </w:t>
      </w:r>
      <w:r w:rsidR="00FA5331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hard to manage.</w:t>
      </w:r>
    </w:p>
    <w:p w14:paraId="6502C3E9" w14:textId="77777777" w:rsidR="00FD10A6" w:rsidRDefault="00FD10A6" w:rsidP="00FD10A6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D10A6">
        <w:rPr>
          <w:rFonts w:ascii="Times New Roman" w:hAnsi="Times New Roman" w:cs="Times New Roman"/>
          <w:color w:val="000000" w:themeColor="text1"/>
          <w:sz w:val="24"/>
          <w:szCs w:val="24"/>
        </w:rPr>
        <w:t>Becoming a web developer is more than just working in the browser. Web developers write applications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have to learn continuously. W</w:t>
      </w:r>
      <w:r w:rsidRPr="00FD10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I’ll be comfortable with HTML, CSS and Java Script </w:t>
      </w:r>
      <w:r w:rsidRPr="00FD10A6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have to learn</w:t>
      </w:r>
      <w:r w:rsidRPr="00FD10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other languages and platforms. The more exposure and experience with other languages and platforms, the better developer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is.</w:t>
      </w:r>
    </w:p>
    <w:p w14:paraId="6481AC85" w14:textId="2FF7D5C4" w:rsidR="004955AD" w:rsidRDefault="00FD10A6" w:rsidP="00FD10A6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Other thing which was very important in web design is responsive design. Today is very important that </w:t>
      </w:r>
      <w:r w:rsidRPr="00FD10A6">
        <w:rPr>
          <w:rFonts w:ascii="Times New Roman" w:hAnsi="Times New Roman" w:cs="Times New Roman"/>
          <w:color w:val="000000" w:themeColor="text1"/>
          <w:sz w:val="24"/>
          <w:szCs w:val="24"/>
        </w:rPr>
        <w:t>users can have great experiences no matter what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D10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devices or what screen sizes they have those experiences on.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fast time like nowadays it is extremely important that user have great experience using mobile phone as most of us are using them all the time for various things. </w:t>
      </w:r>
    </w:p>
    <w:p w14:paraId="34E12F10" w14:textId="35A2510B" w:rsidR="005D0DE1" w:rsidRPr="005D0DE1" w:rsidRDefault="005D0DE1" w:rsidP="005D0DE1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I have to say that </w:t>
      </w:r>
      <w:r w:rsidR="00E22A59">
        <w:rPr>
          <w:rFonts w:ascii="Times New Roman" w:hAnsi="Times New Roman" w:cs="Times New Roman"/>
          <w:color w:val="000000" w:themeColor="text1"/>
          <w:sz w:val="24"/>
          <w:szCs w:val="24"/>
        </w:rPr>
        <w:t>completing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work was challenging. </w:t>
      </w:r>
      <w:r w:rsidRPr="005D0D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Getting stuck when coding (and debugging) is a natural part of the programming process.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Sometimes I was </w:t>
      </w:r>
      <w:r w:rsidRPr="005D0DE1">
        <w:rPr>
          <w:rFonts w:ascii="Times New Roman" w:hAnsi="Times New Roman" w:cs="Times New Roman"/>
          <w:color w:val="000000" w:themeColor="text1"/>
          <w:sz w:val="24"/>
          <w:szCs w:val="24"/>
        </w:rPr>
        <w:t>stuck on a problem or lost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 I had to </w:t>
      </w:r>
      <w:r w:rsidRPr="005D0DE1">
        <w:rPr>
          <w:rFonts w:ascii="Times New Roman" w:hAnsi="Times New Roman" w:cs="Times New Roman"/>
          <w:color w:val="000000" w:themeColor="text1"/>
          <w:sz w:val="24"/>
          <w:szCs w:val="24"/>
        </w:rPr>
        <w:t>retrace</w:t>
      </w:r>
      <w:r w:rsidRPr="005D0D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Pr="005D0DE1">
        <w:rPr>
          <w:rFonts w:ascii="Times New Roman" w:hAnsi="Times New Roman" w:cs="Times New Roman"/>
          <w:color w:val="000000" w:themeColor="text1"/>
          <w:sz w:val="24"/>
          <w:szCs w:val="24"/>
        </w:rPr>
        <w:t>steps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Sometimes I was making typos, sometimes was skipping important steps but at the end I have Website which is responsive and serve the purpose for my own business. With time when I will improve my coding skills Ill update Website and just hope so that my business will work out. </w:t>
      </w:r>
    </w:p>
    <w:p w14:paraId="23580588" w14:textId="7025A38A" w:rsidR="004955AD" w:rsidRPr="006F452C" w:rsidRDefault="004955AD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FFDC0B" w14:textId="638019AB" w:rsidR="009E7B6D" w:rsidRDefault="009E7B6D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659D0C" w14:textId="0946ACBB" w:rsidR="00E07561" w:rsidRDefault="00E0756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5D2D77" w14:textId="4CA61C86" w:rsidR="00E07561" w:rsidRDefault="00E0756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A128E8" w14:textId="10AB1929" w:rsidR="00E07561" w:rsidRDefault="00E0756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F0FB4F" w14:textId="4DE5CF21" w:rsidR="00E07561" w:rsidRDefault="00E0756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47FF22" w14:textId="59135C2B" w:rsidR="00E07561" w:rsidRDefault="00E0756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C3CCE3" w14:textId="3098168E" w:rsidR="00E07561" w:rsidRDefault="00E0756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A60340" w14:textId="5CD79AE5" w:rsidR="00E07561" w:rsidRDefault="00E0756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5E2B91" w14:textId="75BA347C" w:rsidR="00E07561" w:rsidRDefault="00E0756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7C7EF3" w14:textId="6063F747" w:rsidR="00E07561" w:rsidRDefault="00E0756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124A76" w14:textId="36BF91BF" w:rsidR="002A6A11" w:rsidRDefault="002A6A1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47100B" w14:textId="373F7706" w:rsidR="002A6A11" w:rsidRDefault="002A6A1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C5F2EE" w14:textId="7D054E74" w:rsidR="002A6A11" w:rsidRDefault="002A6A1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9FA89B" w14:textId="77777777" w:rsidR="002A6A11" w:rsidRPr="006F452C" w:rsidRDefault="002A6A11" w:rsidP="003D33AD">
      <w:pPr>
        <w:spacing w:line="480" w:lineRule="auto"/>
        <w:ind w:firstLine="7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5212DF" w14:textId="77777777" w:rsidR="00597C24" w:rsidRPr="006F452C" w:rsidRDefault="00597C24" w:rsidP="003D33AD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BDF99F" w14:textId="3FC04614" w:rsidR="00C6484F" w:rsidRPr="006F452C" w:rsidRDefault="00C6484F" w:rsidP="00E07561">
      <w:pPr>
        <w:pStyle w:val="Heading1"/>
        <w:spacing w:after="120" w:line="480" w:lineRule="auto"/>
        <w:ind w:left="714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510820298"/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References / Bibliography</w:t>
      </w:r>
      <w:bookmarkEnd w:id="6"/>
    </w:p>
    <w:p w14:paraId="4E4D4202" w14:textId="77777777" w:rsidR="00FA5331" w:rsidRPr="006F452C" w:rsidRDefault="00FA5331" w:rsidP="003D33A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5B8CF9" w14:textId="2F2F7FAD" w:rsidR="009662EF" w:rsidRPr="006F452C" w:rsidRDefault="00793C8F" w:rsidP="003D33AD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0" w:history="1">
        <w:r w:rsidR="009662EF" w:rsidRPr="006F452C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https://code.visualstudio.com/docs</w:t>
        </w:r>
      </w:hyperlink>
      <w:r w:rsidR="009662EF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19D6918" w14:textId="15C6CAB7" w:rsidR="005903D6" w:rsidRPr="006F452C" w:rsidRDefault="005903D6" w:rsidP="003D33AD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Sabah </w:t>
      </w:r>
      <w:r w:rsidR="0022213E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A.F. </w:t>
      </w:r>
      <w:r w:rsidR="00111174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57522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2011</w:t>
      </w:r>
      <w:r w:rsidR="00111174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57522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40136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="00613D7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Developing Web Applications</w:t>
      </w:r>
      <w:r w:rsidR="0040136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="00111174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0136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International Journal of Software Engineering and Its Applications </w:t>
      </w:r>
      <w:r w:rsidR="00111174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Vol. 5 No. 2, April,</w:t>
      </w:r>
      <w:r w:rsidR="003A6832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Available at: </w:t>
      </w:r>
      <w:hyperlink r:id="rId21" w:history="1">
        <w:r w:rsidR="006D4F56" w:rsidRPr="006F452C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https://www.researchgate.net/publication/228849246_Developing_Web_Applications</w:t>
        </w:r>
      </w:hyperlink>
      <w:r w:rsidR="006D4F56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E203B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Access date (15.6.2020.)</w:t>
      </w:r>
    </w:p>
    <w:p w14:paraId="5F56CDDF" w14:textId="175681F8" w:rsidR="001B7B30" w:rsidRPr="006F452C" w:rsidRDefault="001B7B30" w:rsidP="003D33AD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Xinran Y., Brown S, Yi Chen,Alastair M, ‘Yoga Tourism as a Niche Within the Wellness Tourism Market’</w:t>
      </w:r>
      <w:r w:rsidR="00020D59" w:rsidRPr="006F452C">
        <w:rPr>
          <w:rFonts w:ascii="Times New Roman" w:hAnsi="Times New Roman" w:cs="Times New Roman"/>
          <w:sz w:val="24"/>
          <w:szCs w:val="24"/>
        </w:rPr>
        <w:t xml:space="preserve"> </w:t>
      </w:r>
      <w:r w:rsidR="00020D59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12 Jan 2015, Available at: </w:t>
      </w:r>
      <w:hyperlink r:id="rId22" w:history="1">
        <w:r w:rsidR="00020D59" w:rsidRPr="006F452C">
          <w:rPr>
            <w:rStyle w:val="Hyperlink"/>
            <w:rFonts w:ascii="Times New Roman" w:hAnsi="Times New Roman" w:cs="Times New Roman"/>
            <w:sz w:val="24"/>
            <w:szCs w:val="24"/>
          </w:rPr>
          <w:t>https://www.tandfonline.com/doi/abs/10.1080/02508281.2006.11081244</w:t>
        </w:r>
      </w:hyperlink>
      <w:r w:rsidR="00020D59"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CC4C642" w14:textId="04C8B217" w:rsidR="00020D59" w:rsidRPr="006F452C" w:rsidRDefault="00020D59" w:rsidP="003D33AD">
      <w:pPr>
        <w:pStyle w:val="ListParagraph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Access date (15.6.2020.)</w:t>
      </w:r>
    </w:p>
    <w:p w14:paraId="504D229C" w14:textId="1E11F24E" w:rsidR="0075558D" w:rsidRPr="00A344EB" w:rsidRDefault="005C3A3E" w:rsidP="00A344EB">
      <w:pPr>
        <w:pStyle w:val="ListParagraph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452C">
        <w:rPr>
          <w:rFonts w:ascii="Times New Roman" w:hAnsi="Times New Roman" w:cs="Times New Roman"/>
          <w:color w:val="000000" w:themeColor="text1"/>
          <w:sz w:val="24"/>
          <w:szCs w:val="24"/>
        </w:rPr>
        <w:t>Beginners Guide To Websites Development, Prince Andrew Livingstone Zutah</w:t>
      </w:r>
    </w:p>
    <w:p w14:paraId="3A35999B" w14:textId="77777777" w:rsidR="00F3455A" w:rsidRPr="006F452C" w:rsidRDefault="00F3455A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2AE78" w14:textId="77777777" w:rsidR="007471C1" w:rsidRPr="0008214F" w:rsidRDefault="00C6484F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14F">
        <w:rPr>
          <w:rFonts w:ascii="Times New Roman" w:hAnsi="Times New Roman" w:cs="Times New Roman"/>
          <w:sz w:val="24"/>
          <w:szCs w:val="24"/>
        </w:rPr>
        <w:tab/>
      </w:r>
    </w:p>
    <w:p w14:paraId="3FFBFF4B" w14:textId="77777777" w:rsidR="00C6484F" w:rsidRPr="0008214F" w:rsidRDefault="00C6484F" w:rsidP="003D33A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6484F" w:rsidRPr="0008214F" w:rsidSect="00A34BE9">
      <w:head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892AF" w14:textId="77777777" w:rsidR="00793C8F" w:rsidRDefault="00793C8F" w:rsidP="00C60445">
      <w:pPr>
        <w:spacing w:after="0" w:line="240" w:lineRule="auto"/>
      </w:pPr>
      <w:r>
        <w:separator/>
      </w:r>
    </w:p>
  </w:endnote>
  <w:endnote w:type="continuationSeparator" w:id="0">
    <w:p w14:paraId="3BE1648D" w14:textId="77777777" w:rsidR="00793C8F" w:rsidRDefault="00793C8F" w:rsidP="00C6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A72A5" w14:textId="77777777" w:rsidR="00793C8F" w:rsidRDefault="00793C8F" w:rsidP="00C60445">
      <w:pPr>
        <w:spacing w:after="0" w:line="240" w:lineRule="auto"/>
      </w:pPr>
      <w:r>
        <w:separator/>
      </w:r>
    </w:p>
  </w:footnote>
  <w:footnote w:type="continuationSeparator" w:id="0">
    <w:p w14:paraId="73C9C92A" w14:textId="77777777" w:rsidR="00793C8F" w:rsidRDefault="00793C8F" w:rsidP="00C604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8414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7A6976" w14:textId="7A6C43C1" w:rsidR="00A34BE9" w:rsidRDefault="00A34BE9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6EFC40" w14:textId="77777777" w:rsidR="00A34BE9" w:rsidRDefault="00A34B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F7FB4"/>
    <w:multiLevelType w:val="hybridMultilevel"/>
    <w:tmpl w:val="041E69F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2E31"/>
    <w:multiLevelType w:val="hybridMultilevel"/>
    <w:tmpl w:val="B9F8F578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F6101"/>
    <w:multiLevelType w:val="hybridMultilevel"/>
    <w:tmpl w:val="506CC9D4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F23E7"/>
    <w:multiLevelType w:val="hybridMultilevel"/>
    <w:tmpl w:val="2D3E26A2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864A6"/>
    <w:multiLevelType w:val="hybridMultilevel"/>
    <w:tmpl w:val="183E5E5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81901"/>
    <w:multiLevelType w:val="hybridMultilevel"/>
    <w:tmpl w:val="00CAA7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9A2451"/>
    <w:multiLevelType w:val="hybridMultilevel"/>
    <w:tmpl w:val="F3A6E32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24E23"/>
    <w:multiLevelType w:val="hybridMultilevel"/>
    <w:tmpl w:val="D76A9FB2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7495D"/>
    <w:multiLevelType w:val="hybridMultilevel"/>
    <w:tmpl w:val="293EB4BA"/>
    <w:lvl w:ilvl="0" w:tplc="EE889E5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F37B1"/>
    <w:multiLevelType w:val="hybridMultilevel"/>
    <w:tmpl w:val="6FA0D838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B6792"/>
    <w:multiLevelType w:val="hybridMultilevel"/>
    <w:tmpl w:val="2A7A0D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B059CD"/>
    <w:multiLevelType w:val="hybridMultilevel"/>
    <w:tmpl w:val="B7DC21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6E96"/>
    <w:multiLevelType w:val="hybridMultilevel"/>
    <w:tmpl w:val="5CC45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36E01"/>
    <w:multiLevelType w:val="hybridMultilevel"/>
    <w:tmpl w:val="9B8CB5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5078F7"/>
    <w:multiLevelType w:val="multilevel"/>
    <w:tmpl w:val="F0F8E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F33426"/>
    <w:multiLevelType w:val="hybridMultilevel"/>
    <w:tmpl w:val="C8CA9520"/>
    <w:lvl w:ilvl="0" w:tplc="0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DEB1537"/>
    <w:multiLevelType w:val="multilevel"/>
    <w:tmpl w:val="328C7A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FD2FD7"/>
    <w:multiLevelType w:val="hybridMultilevel"/>
    <w:tmpl w:val="B1384D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9"/>
  </w:num>
  <w:num w:numId="7">
    <w:abstractNumId w:val="16"/>
  </w:num>
  <w:num w:numId="8">
    <w:abstractNumId w:val="1"/>
  </w:num>
  <w:num w:numId="9">
    <w:abstractNumId w:val="11"/>
  </w:num>
  <w:num w:numId="10">
    <w:abstractNumId w:val="12"/>
  </w:num>
  <w:num w:numId="11">
    <w:abstractNumId w:val="14"/>
  </w:num>
  <w:num w:numId="12">
    <w:abstractNumId w:val="15"/>
  </w:num>
  <w:num w:numId="13">
    <w:abstractNumId w:val="5"/>
  </w:num>
  <w:num w:numId="14">
    <w:abstractNumId w:val="4"/>
  </w:num>
  <w:num w:numId="15">
    <w:abstractNumId w:val="17"/>
  </w:num>
  <w:num w:numId="16">
    <w:abstractNumId w:val="10"/>
  </w:num>
  <w:num w:numId="17">
    <w:abstractNumId w:val="1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DF"/>
    <w:rsid w:val="000130B8"/>
    <w:rsid w:val="000162D7"/>
    <w:rsid w:val="000177D8"/>
    <w:rsid w:val="00020D59"/>
    <w:rsid w:val="000263DF"/>
    <w:rsid w:val="00052B9B"/>
    <w:rsid w:val="000722F6"/>
    <w:rsid w:val="0007356F"/>
    <w:rsid w:val="0008214F"/>
    <w:rsid w:val="00090F44"/>
    <w:rsid w:val="000E4DBE"/>
    <w:rsid w:val="000E79A8"/>
    <w:rsid w:val="00101419"/>
    <w:rsid w:val="001056E7"/>
    <w:rsid w:val="00107DE6"/>
    <w:rsid w:val="00111174"/>
    <w:rsid w:val="00120A79"/>
    <w:rsid w:val="00171D52"/>
    <w:rsid w:val="001912DB"/>
    <w:rsid w:val="001A67E1"/>
    <w:rsid w:val="001B726F"/>
    <w:rsid w:val="001B7B30"/>
    <w:rsid w:val="001C184A"/>
    <w:rsid w:val="001C219E"/>
    <w:rsid w:val="001C42CB"/>
    <w:rsid w:val="001D323D"/>
    <w:rsid w:val="001D5E05"/>
    <w:rsid w:val="002105A4"/>
    <w:rsid w:val="00215C6B"/>
    <w:rsid w:val="002163D7"/>
    <w:rsid w:val="0022213E"/>
    <w:rsid w:val="00224E53"/>
    <w:rsid w:val="00234C58"/>
    <w:rsid w:val="002547BE"/>
    <w:rsid w:val="002752BF"/>
    <w:rsid w:val="00276EE7"/>
    <w:rsid w:val="002933AB"/>
    <w:rsid w:val="002A11B7"/>
    <w:rsid w:val="002A440E"/>
    <w:rsid w:val="002A603B"/>
    <w:rsid w:val="002A6A11"/>
    <w:rsid w:val="002C6175"/>
    <w:rsid w:val="002D337E"/>
    <w:rsid w:val="002F09FE"/>
    <w:rsid w:val="00300AB3"/>
    <w:rsid w:val="00327055"/>
    <w:rsid w:val="00327158"/>
    <w:rsid w:val="0034070F"/>
    <w:rsid w:val="00344B85"/>
    <w:rsid w:val="00352026"/>
    <w:rsid w:val="00352350"/>
    <w:rsid w:val="00352BD0"/>
    <w:rsid w:val="003536B1"/>
    <w:rsid w:val="0035457D"/>
    <w:rsid w:val="00365E29"/>
    <w:rsid w:val="003759BC"/>
    <w:rsid w:val="0039527D"/>
    <w:rsid w:val="003A139A"/>
    <w:rsid w:val="003A6109"/>
    <w:rsid w:val="003A6832"/>
    <w:rsid w:val="003B0042"/>
    <w:rsid w:val="003B36E9"/>
    <w:rsid w:val="003D33AD"/>
    <w:rsid w:val="003E1F27"/>
    <w:rsid w:val="003E29B0"/>
    <w:rsid w:val="003F020C"/>
    <w:rsid w:val="003F3870"/>
    <w:rsid w:val="00401362"/>
    <w:rsid w:val="00407CF3"/>
    <w:rsid w:val="00410C86"/>
    <w:rsid w:val="00420839"/>
    <w:rsid w:val="004236FC"/>
    <w:rsid w:val="00453595"/>
    <w:rsid w:val="004558BF"/>
    <w:rsid w:val="00456FBA"/>
    <w:rsid w:val="00471763"/>
    <w:rsid w:val="00475A52"/>
    <w:rsid w:val="004955AD"/>
    <w:rsid w:val="004A3AD7"/>
    <w:rsid w:val="004B1D66"/>
    <w:rsid w:val="004B41B1"/>
    <w:rsid w:val="004B4A62"/>
    <w:rsid w:val="004B6111"/>
    <w:rsid w:val="004C7862"/>
    <w:rsid w:val="004D5755"/>
    <w:rsid w:val="004D5F79"/>
    <w:rsid w:val="00523BE7"/>
    <w:rsid w:val="00526836"/>
    <w:rsid w:val="00545CEE"/>
    <w:rsid w:val="005669B9"/>
    <w:rsid w:val="00567BE6"/>
    <w:rsid w:val="0057504A"/>
    <w:rsid w:val="00575222"/>
    <w:rsid w:val="00580E0A"/>
    <w:rsid w:val="00586CD5"/>
    <w:rsid w:val="005903D6"/>
    <w:rsid w:val="00597C24"/>
    <w:rsid w:val="005A6D81"/>
    <w:rsid w:val="005B7F59"/>
    <w:rsid w:val="005C3A3E"/>
    <w:rsid w:val="005D0DE1"/>
    <w:rsid w:val="005E65E3"/>
    <w:rsid w:val="005E681D"/>
    <w:rsid w:val="00605DD0"/>
    <w:rsid w:val="00613D72"/>
    <w:rsid w:val="00617947"/>
    <w:rsid w:val="00617F7F"/>
    <w:rsid w:val="00630CD3"/>
    <w:rsid w:val="00641F13"/>
    <w:rsid w:val="006536EE"/>
    <w:rsid w:val="00667E7D"/>
    <w:rsid w:val="0068344D"/>
    <w:rsid w:val="006B639A"/>
    <w:rsid w:val="006B6E5B"/>
    <w:rsid w:val="006D1CB7"/>
    <w:rsid w:val="006D4F56"/>
    <w:rsid w:val="006D5C60"/>
    <w:rsid w:val="006E1348"/>
    <w:rsid w:val="006F2BD4"/>
    <w:rsid w:val="006F452C"/>
    <w:rsid w:val="006F6F71"/>
    <w:rsid w:val="0070672D"/>
    <w:rsid w:val="007118BD"/>
    <w:rsid w:val="00716DF1"/>
    <w:rsid w:val="00727B22"/>
    <w:rsid w:val="007375A6"/>
    <w:rsid w:val="0074080B"/>
    <w:rsid w:val="007471C1"/>
    <w:rsid w:val="007479D7"/>
    <w:rsid w:val="0075558D"/>
    <w:rsid w:val="00763F33"/>
    <w:rsid w:val="00764A46"/>
    <w:rsid w:val="0076729A"/>
    <w:rsid w:val="00784757"/>
    <w:rsid w:val="007928F7"/>
    <w:rsid w:val="00793C8F"/>
    <w:rsid w:val="007A3FDE"/>
    <w:rsid w:val="007B7EDD"/>
    <w:rsid w:val="007C146A"/>
    <w:rsid w:val="007D7626"/>
    <w:rsid w:val="007E5124"/>
    <w:rsid w:val="007E5A9C"/>
    <w:rsid w:val="00804606"/>
    <w:rsid w:val="00816FA6"/>
    <w:rsid w:val="00824CC5"/>
    <w:rsid w:val="008333F0"/>
    <w:rsid w:val="00856DD5"/>
    <w:rsid w:val="00857D89"/>
    <w:rsid w:val="008631C9"/>
    <w:rsid w:val="008677BA"/>
    <w:rsid w:val="00887CCE"/>
    <w:rsid w:val="00890BE0"/>
    <w:rsid w:val="008A3FF1"/>
    <w:rsid w:val="008A6406"/>
    <w:rsid w:val="008E67BB"/>
    <w:rsid w:val="008F24A4"/>
    <w:rsid w:val="00916F21"/>
    <w:rsid w:val="0092409C"/>
    <w:rsid w:val="00924F8C"/>
    <w:rsid w:val="0094262D"/>
    <w:rsid w:val="00943692"/>
    <w:rsid w:val="00957E3F"/>
    <w:rsid w:val="009662EF"/>
    <w:rsid w:val="009700FB"/>
    <w:rsid w:val="00980B2C"/>
    <w:rsid w:val="009B7C10"/>
    <w:rsid w:val="009C1A1E"/>
    <w:rsid w:val="009C4E63"/>
    <w:rsid w:val="009C6826"/>
    <w:rsid w:val="009E05C4"/>
    <w:rsid w:val="009E7B6D"/>
    <w:rsid w:val="009F6344"/>
    <w:rsid w:val="00A01744"/>
    <w:rsid w:val="00A1045F"/>
    <w:rsid w:val="00A20DED"/>
    <w:rsid w:val="00A25B14"/>
    <w:rsid w:val="00A344EB"/>
    <w:rsid w:val="00A34BE9"/>
    <w:rsid w:val="00A34F89"/>
    <w:rsid w:val="00A41C25"/>
    <w:rsid w:val="00A51B7B"/>
    <w:rsid w:val="00A52413"/>
    <w:rsid w:val="00A626E2"/>
    <w:rsid w:val="00A7157D"/>
    <w:rsid w:val="00A741A9"/>
    <w:rsid w:val="00A85F32"/>
    <w:rsid w:val="00AD034F"/>
    <w:rsid w:val="00AE087E"/>
    <w:rsid w:val="00B0191E"/>
    <w:rsid w:val="00B17F3C"/>
    <w:rsid w:val="00B25D33"/>
    <w:rsid w:val="00B44A16"/>
    <w:rsid w:val="00B44CFE"/>
    <w:rsid w:val="00B45FFC"/>
    <w:rsid w:val="00B47884"/>
    <w:rsid w:val="00B51F25"/>
    <w:rsid w:val="00B8209A"/>
    <w:rsid w:val="00B9660C"/>
    <w:rsid w:val="00BA06A4"/>
    <w:rsid w:val="00BB2F63"/>
    <w:rsid w:val="00BC1AF9"/>
    <w:rsid w:val="00BC3405"/>
    <w:rsid w:val="00BE27CB"/>
    <w:rsid w:val="00BE3337"/>
    <w:rsid w:val="00BE5B7C"/>
    <w:rsid w:val="00C108EF"/>
    <w:rsid w:val="00C27327"/>
    <w:rsid w:val="00C320A4"/>
    <w:rsid w:val="00C60445"/>
    <w:rsid w:val="00C60529"/>
    <w:rsid w:val="00C6484F"/>
    <w:rsid w:val="00C71F7F"/>
    <w:rsid w:val="00C76B19"/>
    <w:rsid w:val="00CA58AB"/>
    <w:rsid w:val="00CB23A7"/>
    <w:rsid w:val="00CE3FCA"/>
    <w:rsid w:val="00CE7473"/>
    <w:rsid w:val="00CF6923"/>
    <w:rsid w:val="00CF7553"/>
    <w:rsid w:val="00D01442"/>
    <w:rsid w:val="00D02CE8"/>
    <w:rsid w:val="00D04240"/>
    <w:rsid w:val="00D056C5"/>
    <w:rsid w:val="00D05AAD"/>
    <w:rsid w:val="00D12F48"/>
    <w:rsid w:val="00D15FDD"/>
    <w:rsid w:val="00D261C0"/>
    <w:rsid w:val="00D3447E"/>
    <w:rsid w:val="00D3536D"/>
    <w:rsid w:val="00D35BA8"/>
    <w:rsid w:val="00D451CF"/>
    <w:rsid w:val="00D52071"/>
    <w:rsid w:val="00D578E0"/>
    <w:rsid w:val="00D702A6"/>
    <w:rsid w:val="00D705A0"/>
    <w:rsid w:val="00D75395"/>
    <w:rsid w:val="00D80F8F"/>
    <w:rsid w:val="00D879B1"/>
    <w:rsid w:val="00DA1E5D"/>
    <w:rsid w:val="00DA342E"/>
    <w:rsid w:val="00DC375D"/>
    <w:rsid w:val="00DC3C7A"/>
    <w:rsid w:val="00E0526D"/>
    <w:rsid w:val="00E07561"/>
    <w:rsid w:val="00E11B2A"/>
    <w:rsid w:val="00E21697"/>
    <w:rsid w:val="00E22A59"/>
    <w:rsid w:val="00E24AC9"/>
    <w:rsid w:val="00E32B23"/>
    <w:rsid w:val="00E37A5B"/>
    <w:rsid w:val="00E50758"/>
    <w:rsid w:val="00E6301C"/>
    <w:rsid w:val="00E735C2"/>
    <w:rsid w:val="00E83C1A"/>
    <w:rsid w:val="00E95E7C"/>
    <w:rsid w:val="00EA10D0"/>
    <w:rsid w:val="00EA51E1"/>
    <w:rsid w:val="00EA51FD"/>
    <w:rsid w:val="00EA6B47"/>
    <w:rsid w:val="00EB6E64"/>
    <w:rsid w:val="00EC72F8"/>
    <w:rsid w:val="00ED35F0"/>
    <w:rsid w:val="00ED4E03"/>
    <w:rsid w:val="00EE203B"/>
    <w:rsid w:val="00EF6801"/>
    <w:rsid w:val="00EF7168"/>
    <w:rsid w:val="00F035EC"/>
    <w:rsid w:val="00F12CA1"/>
    <w:rsid w:val="00F277A1"/>
    <w:rsid w:val="00F3455A"/>
    <w:rsid w:val="00F4022F"/>
    <w:rsid w:val="00F42D19"/>
    <w:rsid w:val="00F459AF"/>
    <w:rsid w:val="00F46FFE"/>
    <w:rsid w:val="00F479D2"/>
    <w:rsid w:val="00F60F68"/>
    <w:rsid w:val="00F730D3"/>
    <w:rsid w:val="00F8200C"/>
    <w:rsid w:val="00F954B5"/>
    <w:rsid w:val="00FA5331"/>
    <w:rsid w:val="00FB29CB"/>
    <w:rsid w:val="00FB460D"/>
    <w:rsid w:val="00FC1834"/>
    <w:rsid w:val="00FC273C"/>
    <w:rsid w:val="00FD10A6"/>
    <w:rsid w:val="00FF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2C185"/>
  <w15:chartTrackingRefBased/>
  <w15:docId w15:val="{A3183155-A0CD-4812-968C-1F0F44FBE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B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D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7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13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13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45"/>
  </w:style>
  <w:style w:type="paragraph" w:styleId="Footer">
    <w:name w:val="footer"/>
    <w:basedOn w:val="Normal"/>
    <w:link w:val="Foot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45"/>
  </w:style>
  <w:style w:type="character" w:customStyle="1" w:styleId="Heading1Char">
    <w:name w:val="Heading 1 Char"/>
    <w:basedOn w:val="DefaultParagraphFont"/>
    <w:link w:val="Heading1"/>
    <w:uiPriority w:val="9"/>
    <w:rsid w:val="00755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5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484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759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59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9BC"/>
    <w:rPr>
      <w:color w:val="0563C1" w:themeColor="hyperlink"/>
      <w:u w:val="single"/>
    </w:rPr>
  </w:style>
  <w:style w:type="paragraph" w:customStyle="1" w:styleId="ListStyle">
    <w:name w:val="ListStyle"/>
    <w:rsid w:val="000263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E"/>
    </w:rPr>
  </w:style>
  <w:style w:type="paragraph" w:customStyle="1" w:styleId="Style-6">
    <w:name w:val="Style-6"/>
    <w:rsid w:val="000263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E"/>
    </w:rPr>
  </w:style>
  <w:style w:type="paragraph" w:customStyle="1" w:styleId="Style-4">
    <w:name w:val="Style-4"/>
    <w:rsid w:val="000263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E"/>
    </w:rPr>
  </w:style>
  <w:style w:type="paragraph" w:customStyle="1" w:styleId="Style-2">
    <w:name w:val="Style-2"/>
    <w:rsid w:val="000263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E"/>
    </w:rPr>
  </w:style>
  <w:style w:type="table" w:styleId="TableGrid">
    <w:name w:val="Table Grid"/>
    <w:basedOn w:val="TableNormal"/>
    <w:uiPriority w:val="59"/>
    <w:rsid w:val="00C76B19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E11B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D76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75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3A683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D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-150"/>
          <w:marRight w:val="-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4849">
                      <w:marLeft w:val="-75"/>
                      <w:marRight w:val="-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3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65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967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15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73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315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6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yperlink" Target="https://www.researchgate.net/publication/228849246_Developing_Web_Application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yperlink" Target="https://code.visualstudio.com/do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hyperlink" Target="https://www.tandfonline.com/doi/abs/10.1080/02508281.2006.1108124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senija.brajkovic\Downloads\Project_Proposal_Template_Comput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10541785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8D155C-6F57-47E2-A4D1-2801E6A72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Project_Proposal_Template_Computing.dotx</Template>
  <TotalTime>795</TotalTime>
  <Pages>18</Pages>
  <Words>2521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Yoga retreat web PAGE</vt:lpstr>
    </vt:vector>
  </TitlesOfParts>
  <Company/>
  <LinksUpToDate>false</LinksUpToDate>
  <CharactersWithSpaces>16864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Yoga retreat web PAGE</dc:title>
  <dc:subject>Higher Diploma in Science in Computing</dc:subject>
  <dc:creator>Ksenija Brajkovic</dc:creator>
  <cp:keywords/>
  <dc:description>Word Count:</dc:description>
  <cp:lastModifiedBy>Drazen K.</cp:lastModifiedBy>
  <cp:revision>35</cp:revision>
  <dcterms:created xsi:type="dcterms:W3CDTF">2021-09-04T09:48:00Z</dcterms:created>
  <dcterms:modified xsi:type="dcterms:W3CDTF">2021-09-05T03:36:00Z</dcterms:modified>
  <cp:category/>
</cp:coreProperties>
</file>